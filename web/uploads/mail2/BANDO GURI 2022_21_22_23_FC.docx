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16F1B" w14:textId="77777777" w:rsidR="003A1876" w:rsidRPr="00C77919" w:rsidRDefault="003A1876" w:rsidP="00C4328E">
      <w:pPr>
        <w:widowControl w:val="0"/>
        <w:autoSpaceDE w:val="0"/>
        <w:autoSpaceDN w:val="0"/>
        <w:spacing w:after="0"/>
        <w:jc w:val="center"/>
        <w:rPr>
          <w:rFonts w:ascii="Courier New" w:hAnsi="Courier New" w:cs="Courier New"/>
          <w:szCs w:val="24"/>
        </w:rPr>
      </w:pPr>
    </w:p>
    <w:p w14:paraId="3D10F351" w14:textId="77777777" w:rsidR="00B24CCF" w:rsidRPr="00B24CCF" w:rsidRDefault="00B24CCF" w:rsidP="00A016F6">
      <w:pPr>
        <w:widowControl w:val="0"/>
        <w:autoSpaceDE w:val="0"/>
        <w:autoSpaceDN w:val="0"/>
        <w:spacing w:after="0"/>
        <w:rPr>
          <w:color w:val="000000"/>
          <w:sz w:val="25"/>
          <w:szCs w:val="25"/>
          <w:shd w:val="clear" w:color="auto" w:fill="FFFFFF"/>
        </w:rPr>
      </w:pPr>
      <w:r w:rsidRPr="00B24CCF">
        <w:rPr>
          <w:color w:val="000000"/>
          <w:sz w:val="25"/>
          <w:szCs w:val="25"/>
          <w:shd w:val="clear" w:color="auto" w:fill="FFFFFF"/>
        </w:rPr>
        <w:t>AGENZIA REGIONALE PER LA SICUREZZA TERRITORIALE E LA PROTEZIONE CIVILE</w:t>
      </w:r>
    </w:p>
    <w:p w14:paraId="69AB59D6" w14:textId="4E534E88" w:rsidR="00E563AD" w:rsidRDefault="00B24CCF" w:rsidP="00A016F6">
      <w:pPr>
        <w:widowControl w:val="0"/>
        <w:autoSpaceDE w:val="0"/>
        <w:autoSpaceDN w:val="0"/>
        <w:spacing w:after="0"/>
        <w:rPr>
          <w:color w:val="000000"/>
          <w:sz w:val="25"/>
          <w:szCs w:val="25"/>
          <w:shd w:val="clear" w:color="auto" w:fill="FFFFFF"/>
        </w:rPr>
      </w:pPr>
      <w:r w:rsidRPr="00B24CCF">
        <w:rPr>
          <w:color w:val="000000"/>
          <w:sz w:val="25"/>
          <w:szCs w:val="25"/>
          <w:shd w:val="clear" w:color="auto" w:fill="FFFFFF"/>
        </w:rPr>
        <w:t>Settore Appalti, Area Acquisizione Lavori Pubblici</w:t>
      </w:r>
    </w:p>
    <w:p w14:paraId="16092AAA" w14:textId="77777777" w:rsidR="00401EA6" w:rsidRPr="0073712E" w:rsidRDefault="00401EA6" w:rsidP="00A016F6">
      <w:pPr>
        <w:spacing w:after="0"/>
        <w:rPr>
          <w:i/>
          <w:iCs/>
          <w:strike/>
          <w:color w:val="000000"/>
          <w:sz w:val="25"/>
          <w:szCs w:val="25"/>
          <w:shd w:val="clear" w:color="auto" w:fill="FFFFFF"/>
        </w:rPr>
      </w:pPr>
    </w:p>
    <w:p w14:paraId="27B474D9" w14:textId="1C0F59D3" w:rsidR="00C77919" w:rsidRPr="003A2314" w:rsidRDefault="003A2314" w:rsidP="00A016F6">
      <w:pPr>
        <w:spacing w:after="0"/>
        <w:rPr>
          <w:color w:val="000000"/>
          <w:sz w:val="25"/>
          <w:szCs w:val="25"/>
          <w:shd w:val="clear" w:color="auto" w:fill="FFFFFF"/>
        </w:rPr>
      </w:pPr>
      <w:r w:rsidRPr="003A2314">
        <w:rPr>
          <w:color w:val="000000"/>
          <w:sz w:val="25"/>
          <w:szCs w:val="25"/>
          <w:shd w:val="clear" w:color="auto" w:fill="FFFFFF"/>
        </w:rPr>
        <w:t xml:space="preserve">Sede: </w:t>
      </w:r>
      <w:r w:rsidR="009A3B6A">
        <w:rPr>
          <w:color w:val="000000"/>
          <w:sz w:val="25"/>
          <w:szCs w:val="25"/>
          <w:shd w:val="clear" w:color="auto" w:fill="FFFFFF"/>
        </w:rPr>
        <w:t>Viale Silvani</w:t>
      </w:r>
      <w:r w:rsidRPr="003A2314">
        <w:rPr>
          <w:color w:val="000000"/>
          <w:sz w:val="25"/>
          <w:szCs w:val="25"/>
          <w:shd w:val="clear" w:color="auto" w:fill="FFFFFF"/>
        </w:rPr>
        <w:t xml:space="preserve">, </w:t>
      </w:r>
      <w:r w:rsidR="009A3B6A">
        <w:rPr>
          <w:color w:val="000000"/>
          <w:sz w:val="25"/>
          <w:szCs w:val="25"/>
          <w:shd w:val="clear" w:color="auto" w:fill="FFFFFF"/>
        </w:rPr>
        <w:t>6</w:t>
      </w:r>
      <w:r w:rsidRPr="003A2314">
        <w:rPr>
          <w:color w:val="000000"/>
          <w:sz w:val="25"/>
          <w:szCs w:val="25"/>
          <w:shd w:val="clear" w:color="auto" w:fill="FFFFFF"/>
        </w:rPr>
        <w:t xml:space="preserve"> - 401</w:t>
      </w:r>
      <w:r w:rsidR="00EA0CAD">
        <w:rPr>
          <w:color w:val="000000"/>
          <w:sz w:val="25"/>
          <w:szCs w:val="25"/>
          <w:shd w:val="clear" w:color="auto" w:fill="FFFFFF"/>
        </w:rPr>
        <w:t>2</w:t>
      </w:r>
      <w:r w:rsidR="009A3B6A">
        <w:rPr>
          <w:color w:val="000000"/>
          <w:sz w:val="25"/>
          <w:szCs w:val="25"/>
          <w:shd w:val="clear" w:color="auto" w:fill="FFFFFF"/>
        </w:rPr>
        <w:t>2</w:t>
      </w:r>
      <w:r w:rsidRPr="003A2314">
        <w:rPr>
          <w:color w:val="000000"/>
          <w:sz w:val="25"/>
          <w:szCs w:val="25"/>
          <w:shd w:val="clear" w:color="auto" w:fill="FFFFFF"/>
        </w:rPr>
        <w:t xml:space="preserve"> Bologna</w:t>
      </w:r>
    </w:p>
    <w:p w14:paraId="0FD95244" w14:textId="77777777" w:rsidR="003A2314" w:rsidRDefault="003A2314" w:rsidP="00A016F6">
      <w:pPr>
        <w:spacing w:after="0"/>
        <w:rPr>
          <w:color w:val="000000"/>
          <w:sz w:val="25"/>
          <w:szCs w:val="25"/>
          <w:shd w:val="clear" w:color="auto" w:fill="FFFFFF"/>
        </w:rPr>
      </w:pPr>
    </w:p>
    <w:p w14:paraId="166274CA" w14:textId="1879B007" w:rsidR="00203DF5" w:rsidRDefault="00BE065D" w:rsidP="00A016F6">
      <w:pPr>
        <w:spacing w:after="0"/>
        <w:rPr>
          <w:color w:val="000000"/>
          <w:sz w:val="25"/>
          <w:szCs w:val="25"/>
          <w:shd w:val="clear" w:color="auto" w:fill="FFFFFF"/>
        </w:rPr>
      </w:pPr>
      <w:r w:rsidRPr="00BE065D">
        <w:rPr>
          <w:color w:val="000000"/>
          <w:sz w:val="25"/>
          <w:szCs w:val="25"/>
          <w:shd w:val="clear" w:color="auto" w:fill="FFFFFF"/>
        </w:rPr>
        <w:t xml:space="preserve">Settore Appalti - Area Acquisizione lavori pubblici - Tel. 051/5275766 - Fax: 051/4689861 - Pec: </w:t>
      </w:r>
      <w:hyperlink r:id="rId11" w:history="1">
        <w:r w:rsidRPr="00316E32">
          <w:rPr>
            <w:rStyle w:val="Collegamentoipertestuale"/>
            <w:sz w:val="25"/>
            <w:szCs w:val="25"/>
            <w:shd w:val="clear" w:color="auto" w:fill="FFFFFF"/>
          </w:rPr>
          <w:t>Stpc.lavoripubblicibeniservizi@postacert.regione.emilia-romagna.it</w:t>
        </w:r>
      </w:hyperlink>
    </w:p>
    <w:p w14:paraId="4EC5BEB2" w14:textId="77777777" w:rsidR="00BE065D" w:rsidRDefault="00BE065D" w:rsidP="00A016F6">
      <w:pPr>
        <w:spacing w:after="0"/>
        <w:rPr>
          <w:strike/>
          <w:color w:val="000000"/>
          <w:sz w:val="25"/>
          <w:szCs w:val="25"/>
          <w:shd w:val="clear" w:color="auto" w:fill="FFFFFF"/>
        </w:rPr>
      </w:pPr>
    </w:p>
    <w:p w14:paraId="30F66CC3" w14:textId="4FF55254" w:rsidR="0073712E" w:rsidRDefault="0073712E" w:rsidP="00A016F6">
      <w:pPr>
        <w:spacing w:after="0"/>
        <w:rPr>
          <w:color w:val="000000"/>
          <w:sz w:val="25"/>
          <w:szCs w:val="25"/>
          <w:shd w:val="clear" w:color="auto" w:fill="FFFFFF"/>
        </w:rPr>
      </w:pPr>
      <w:r>
        <w:rPr>
          <w:color w:val="000000"/>
          <w:sz w:val="25"/>
          <w:szCs w:val="25"/>
          <w:shd w:val="clear" w:color="auto" w:fill="FFFFFF"/>
        </w:rPr>
        <w:t>91</w:t>
      </w:r>
      <w:r w:rsidR="00C72EEE">
        <w:rPr>
          <w:color w:val="000000"/>
          <w:sz w:val="25"/>
          <w:szCs w:val="25"/>
          <w:shd w:val="clear" w:color="auto" w:fill="FFFFFF"/>
        </w:rPr>
        <w:t>3362</w:t>
      </w:r>
      <w:r w:rsidR="0070127D">
        <w:rPr>
          <w:color w:val="000000"/>
          <w:sz w:val="25"/>
          <w:szCs w:val="25"/>
          <w:shd w:val="clear" w:color="auto" w:fill="FFFFFF"/>
        </w:rPr>
        <w:t>80374</w:t>
      </w:r>
    </w:p>
    <w:p w14:paraId="59DF523D" w14:textId="77777777" w:rsidR="00923488" w:rsidRDefault="00923488" w:rsidP="00A016F6">
      <w:pPr>
        <w:spacing w:after="0"/>
        <w:rPr>
          <w:color w:val="000000"/>
          <w:sz w:val="25"/>
          <w:szCs w:val="25"/>
          <w:shd w:val="clear" w:color="auto" w:fill="FFFFFF"/>
        </w:rPr>
      </w:pPr>
    </w:p>
    <w:p w14:paraId="474E797D" w14:textId="61FF63EC" w:rsidR="00A60CCF" w:rsidRDefault="001A4DD4" w:rsidP="00A016F6">
      <w:pPr>
        <w:spacing w:after="0"/>
        <w:rPr>
          <w:i/>
          <w:iCs/>
          <w:color w:val="000000"/>
          <w:sz w:val="25"/>
          <w:szCs w:val="25"/>
          <w:shd w:val="clear" w:color="auto" w:fill="FFFFFF"/>
        </w:rPr>
      </w:pPr>
      <w:r w:rsidRPr="001A4DD4">
        <w:rPr>
          <w:i/>
          <w:iCs/>
          <w:color w:val="000000"/>
          <w:sz w:val="25"/>
          <w:szCs w:val="25"/>
          <w:shd w:val="clear" w:color="auto" w:fill="FFFFFF"/>
        </w:rPr>
        <w:t xml:space="preserve">Bando di gara telematica </w:t>
      </w:r>
      <w:r w:rsidR="001368A9">
        <w:rPr>
          <w:i/>
          <w:iCs/>
          <w:color w:val="000000"/>
          <w:sz w:val="25"/>
          <w:szCs w:val="25"/>
          <w:shd w:val="clear" w:color="auto" w:fill="FFFFFF"/>
        </w:rPr>
        <w:t xml:space="preserve">per l’affidamento </w:t>
      </w:r>
      <w:r w:rsidR="000C02F1">
        <w:rPr>
          <w:i/>
          <w:iCs/>
          <w:color w:val="000000"/>
          <w:sz w:val="25"/>
          <w:szCs w:val="25"/>
          <w:shd w:val="clear" w:color="auto" w:fill="FFFFFF"/>
        </w:rPr>
        <w:t xml:space="preserve">mediante </w:t>
      </w:r>
      <w:r w:rsidR="00771463" w:rsidRPr="00771463">
        <w:rPr>
          <w:i/>
          <w:iCs/>
          <w:color w:val="000000"/>
          <w:sz w:val="25"/>
          <w:szCs w:val="25"/>
          <w:shd w:val="clear" w:color="auto" w:fill="FFFFFF"/>
        </w:rPr>
        <w:t>FONDO SVILUPPO E COESIONE 2021/2027 - ART. 1 COMMA 178 LETTERA B) L.N. 178/2020</w:t>
      </w:r>
      <w:r w:rsidR="000C02F1">
        <w:rPr>
          <w:i/>
          <w:iCs/>
          <w:color w:val="000000"/>
          <w:sz w:val="25"/>
          <w:szCs w:val="25"/>
          <w:shd w:val="clear" w:color="auto" w:fill="FFFFFF"/>
        </w:rPr>
        <w:t xml:space="preserve"> per l’esecuzione dei seguenti </w:t>
      </w:r>
      <w:r w:rsidR="0045529A">
        <w:rPr>
          <w:i/>
          <w:iCs/>
          <w:color w:val="000000"/>
          <w:sz w:val="25"/>
          <w:szCs w:val="25"/>
          <w:shd w:val="clear" w:color="auto" w:fill="FFFFFF"/>
        </w:rPr>
        <w:t>lavor</w:t>
      </w:r>
      <w:r w:rsidR="000C02F1">
        <w:rPr>
          <w:i/>
          <w:iCs/>
          <w:color w:val="000000"/>
          <w:sz w:val="25"/>
          <w:szCs w:val="25"/>
          <w:shd w:val="clear" w:color="auto" w:fill="FFFFFF"/>
        </w:rPr>
        <w:t>i</w:t>
      </w:r>
      <w:r w:rsidR="00A60CCF">
        <w:rPr>
          <w:i/>
          <w:iCs/>
          <w:color w:val="000000"/>
          <w:sz w:val="25"/>
          <w:szCs w:val="25"/>
          <w:shd w:val="clear" w:color="auto" w:fill="FFFFFF"/>
        </w:rPr>
        <w:t xml:space="preserve">: </w:t>
      </w:r>
    </w:p>
    <w:p w14:paraId="651104AE" w14:textId="6D2F0E6A" w:rsidR="001A4DD4" w:rsidRPr="00A60CCF" w:rsidRDefault="00A60CCF" w:rsidP="00A016F6">
      <w:pPr>
        <w:pStyle w:val="Paragrafoelenco"/>
        <w:numPr>
          <w:ilvl w:val="0"/>
          <w:numId w:val="15"/>
        </w:numPr>
        <w:spacing w:after="0"/>
        <w:rPr>
          <w:i/>
          <w:iCs/>
          <w:color w:val="000000"/>
          <w:sz w:val="25"/>
          <w:szCs w:val="25"/>
          <w:shd w:val="clear" w:color="auto" w:fill="FFFFFF"/>
        </w:rPr>
      </w:pPr>
      <w:r>
        <w:rPr>
          <w:i/>
          <w:iCs/>
          <w:color w:val="000000"/>
          <w:sz w:val="25"/>
          <w:szCs w:val="25"/>
          <w:shd w:val="clear" w:color="auto" w:fill="FFFFFF"/>
        </w:rPr>
        <w:t>I</w:t>
      </w:r>
      <w:r w:rsidR="00771463" w:rsidRPr="00A60CCF">
        <w:rPr>
          <w:i/>
          <w:iCs/>
          <w:color w:val="000000"/>
          <w:sz w:val="25"/>
          <w:szCs w:val="25"/>
          <w:shd w:val="clear" w:color="auto" w:fill="FFFFFF"/>
        </w:rPr>
        <w:t>nterventi di manutenzione straordinaria di sistemazione idraulica corsi d'acqua principali e minori del territorio forlivese</w:t>
      </w:r>
      <w:r w:rsidR="006C0C70">
        <w:rPr>
          <w:i/>
          <w:iCs/>
          <w:color w:val="000000"/>
          <w:sz w:val="25"/>
          <w:szCs w:val="25"/>
          <w:shd w:val="clear" w:color="auto" w:fill="FFFFFF"/>
        </w:rPr>
        <w:t>, a</w:t>
      </w:r>
      <w:r w:rsidR="006C0C70" w:rsidRPr="00A60CCF">
        <w:rPr>
          <w:i/>
          <w:iCs/>
          <w:color w:val="000000"/>
          <w:sz w:val="25"/>
          <w:szCs w:val="25"/>
          <w:shd w:val="clear" w:color="auto" w:fill="FFFFFF"/>
        </w:rPr>
        <w:t xml:space="preserve">rgini e alveo dei bacini imbriferi fiume Montone e torrente Rabbi - </w:t>
      </w:r>
      <w:r w:rsidR="00771463" w:rsidRPr="00A60CCF">
        <w:rPr>
          <w:i/>
          <w:iCs/>
          <w:color w:val="000000"/>
          <w:sz w:val="25"/>
          <w:szCs w:val="25"/>
          <w:shd w:val="clear" w:color="auto" w:fill="FFFFFF"/>
        </w:rPr>
        <w:t>CUP F85F21001610001</w:t>
      </w:r>
      <w:r w:rsidR="00CD051E">
        <w:rPr>
          <w:i/>
          <w:iCs/>
          <w:color w:val="000000"/>
          <w:sz w:val="25"/>
          <w:szCs w:val="25"/>
          <w:shd w:val="clear" w:color="auto" w:fill="FFFFFF"/>
        </w:rPr>
        <w:t xml:space="preserve"> -  </w:t>
      </w:r>
      <w:r w:rsidR="00CD051E" w:rsidRPr="00375B12">
        <w:rPr>
          <w:i/>
          <w:iCs/>
          <w:color w:val="000000"/>
          <w:sz w:val="25"/>
          <w:szCs w:val="25"/>
          <w:highlight w:val="yellow"/>
          <w:shd w:val="clear" w:color="auto" w:fill="FFFFFF"/>
        </w:rPr>
        <w:t xml:space="preserve">CIG </w:t>
      </w:r>
      <w:r w:rsidR="00EE656A" w:rsidRPr="00375B12">
        <w:rPr>
          <w:i/>
          <w:iCs/>
          <w:color w:val="000000"/>
          <w:sz w:val="25"/>
          <w:szCs w:val="25"/>
          <w:highlight w:val="yellow"/>
          <w:shd w:val="clear" w:color="auto" w:fill="FFFFFF"/>
        </w:rPr>
        <w:t>0000000000</w:t>
      </w:r>
      <w:r w:rsidR="007E4DF1">
        <w:rPr>
          <w:i/>
          <w:iCs/>
          <w:color w:val="000000"/>
          <w:sz w:val="25"/>
          <w:szCs w:val="25"/>
          <w:shd w:val="clear" w:color="auto" w:fill="FFFFFF"/>
        </w:rPr>
        <w:t xml:space="preserve">; </w:t>
      </w:r>
    </w:p>
    <w:p w14:paraId="226FEF2B" w14:textId="68BAD0B6" w:rsidR="00771463" w:rsidRDefault="001D0459" w:rsidP="00771463">
      <w:pPr>
        <w:pStyle w:val="Paragrafoelenco"/>
        <w:numPr>
          <w:ilvl w:val="0"/>
          <w:numId w:val="15"/>
        </w:numPr>
        <w:spacing w:after="0"/>
        <w:rPr>
          <w:i/>
          <w:iCs/>
          <w:color w:val="000000"/>
          <w:sz w:val="25"/>
          <w:szCs w:val="25"/>
          <w:shd w:val="clear" w:color="auto" w:fill="FFFFFF"/>
        </w:rPr>
      </w:pPr>
      <w:r w:rsidRPr="001D0459">
        <w:rPr>
          <w:i/>
          <w:iCs/>
          <w:color w:val="000000"/>
          <w:sz w:val="25"/>
          <w:szCs w:val="25"/>
          <w:shd w:val="clear" w:color="auto" w:fill="FFFFFF"/>
        </w:rPr>
        <w:t>Interventi di manutenzione straordinaria di sistemazione idraulica corsi d'acqua principali e minori del territorio forlivese</w:t>
      </w:r>
      <w:r w:rsidR="006C0C70">
        <w:rPr>
          <w:i/>
          <w:iCs/>
          <w:color w:val="000000"/>
          <w:sz w:val="25"/>
          <w:szCs w:val="25"/>
          <w:shd w:val="clear" w:color="auto" w:fill="FFFFFF"/>
        </w:rPr>
        <w:t>, a</w:t>
      </w:r>
      <w:r w:rsidR="006C0C70" w:rsidRPr="001D0459">
        <w:rPr>
          <w:i/>
          <w:iCs/>
          <w:color w:val="000000"/>
          <w:sz w:val="25"/>
          <w:szCs w:val="25"/>
          <w:shd w:val="clear" w:color="auto" w:fill="FFFFFF"/>
        </w:rPr>
        <w:t xml:space="preserve">rgini e alveo dei bacini imbriferi Ronco-Bidente e Bevano </w:t>
      </w:r>
      <w:r w:rsidR="00723319" w:rsidRPr="001D0459">
        <w:rPr>
          <w:i/>
          <w:iCs/>
          <w:color w:val="000000"/>
          <w:sz w:val="25"/>
          <w:szCs w:val="25"/>
          <w:shd w:val="clear" w:color="auto" w:fill="FFFFFF"/>
        </w:rPr>
        <w:t>- CUP</w:t>
      </w:r>
      <w:r w:rsidRPr="001D0459">
        <w:rPr>
          <w:i/>
          <w:iCs/>
          <w:color w:val="000000"/>
          <w:sz w:val="25"/>
          <w:szCs w:val="25"/>
          <w:shd w:val="clear" w:color="auto" w:fill="FFFFFF"/>
        </w:rPr>
        <w:t xml:space="preserve"> F85F21001620001</w:t>
      </w:r>
      <w:r w:rsidR="00EE656A">
        <w:rPr>
          <w:i/>
          <w:iCs/>
          <w:color w:val="000000"/>
          <w:sz w:val="25"/>
          <w:szCs w:val="25"/>
          <w:shd w:val="clear" w:color="auto" w:fill="FFFFFF"/>
        </w:rPr>
        <w:t xml:space="preserve"> </w:t>
      </w:r>
      <w:r w:rsidR="00EE656A" w:rsidRPr="00375B12">
        <w:rPr>
          <w:i/>
          <w:iCs/>
          <w:color w:val="000000"/>
          <w:sz w:val="25"/>
          <w:szCs w:val="25"/>
          <w:highlight w:val="yellow"/>
          <w:shd w:val="clear" w:color="auto" w:fill="FFFFFF"/>
        </w:rPr>
        <w:t>- CIG 0000000000</w:t>
      </w:r>
      <w:r w:rsidR="007E4DF1">
        <w:rPr>
          <w:i/>
          <w:iCs/>
          <w:color w:val="000000"/>
          <w:sz w:val="25"/>
          <w:szCs w:val="25"/>
          <w:shd w:val="clear" w:color="auto" w:fill="FFFFFF"/>
        </w:rPr>
        <w:t xml:space="preserve">; </w:t>
      </w:r>
    </w:p>
    <w:p w14:paraId="5155A9DD" w14:textId="0F901E10" w:rsidR="007E4DF1" w:rsidRPr="00771463" w:rsidRDefault="00897238" w:rsidP="00771463">
      <w:pPr>
        <w:pStyle w:val="Paragrafoelenco"/>
        <w:numPr>
          <w:ilvl w:val="0"/>
          <w:numId w:val="15"/>
        </w:numPr>
        <w:spacing w:after="0"/>
        <w:rPr>
          <w:i/>
          <w:iCs/>
          <w:color w:val="000000"/>
          <w:sz w:val="25"/>
          <w:szCs w:val="25"/>
          <w:shd w:val="clear" w:color="auto" w:fill="FFFFFF"/>
        </w:rPr>
      </w:pPr>
      <w:r w:rsidRPr="00897238">
        <w:rPr>
          <w:i/>
          <w:iCs/>
          <w:color w:val="000000"/>
          <w:sz w:val="25"/>
          <w:szCs w:val="25"/>
          <w:shd w:val="clear" w:color="auto" w:fill="FFFFFF"/>
        </w:rPr>
        <w:t>Interventi di manutenzione straordinaria di sistemazione idraulica corsi d'acqua principali e minori del territorio cesenate, bacini Savio, Rubicone e Uso monte, CUP F85F21001630001</w:t>
      </w:r>
      <w:r w:rsidR="00EE656A">
        <w:rPr>
          <w:i/>
          <w:iCs/>
          <w:color w:val="000000"/>
          <w:sz w:val="25"/>
          <w:szCs w:val="25"/>
          <w:shd w:val="clear" w:color="auto" w:fill="FFFFFF"/>
        </w:rPr>
        <w:t xml:space="preserve"> </w:t>
      </w:r>
      <w:r w:rsidR="00EE656A" w:rsidRPr="00375B12">
        <w:rPr>
          <w:i/>
          <w:iCs/>
          <w:color w:val="000000"/>
          <w:sz w:val="25"/>
          <w:szCs w:val="25"/>
          <w:highlight w:val="yellow"/>
          <w:shd w:val="clear" w:color="auto" w:fill="FFFFFF"/>
        </w:rPr>
        <w:t>- CIG 0000000000</w:t>
      </w:r>
      <w:r>
        <w:rPr>
          <w:i/>
          <w:iCs/>
          <w:color w:val="000000"/>
          <w:sz w:val="25"/>
          <w:szCs w:val="25"/>
          <w:shd w:val="clear" w:color="auto" w:fill="FFFFFF"/>
        </w:rPr>
        <w:t>.</w:t>
      </w:r>
    </w:p>
    <w:p w14:paraId="79DA2D06" w14:textId="77777777" w:rsidR="00771463" w:rsidRDefault="00771463" w:rsidP="002320CC">
      <w:pPr>
        <w:spacing w:after="0"/>
        <w:rPr>
          <w:rFonts w:ascii="Courier New" w:hAnsi="Courier New" w:cs="Courier New"/>
          <w:b/>
          <w:bCs/>
          <w:szCs w:val="24"/>
        </w:rPr>
      </w:pPr>
    </w:p>
    <w:p w14:paraId="5EA66D8D" w14:textId="1F14D01C" w:rsidR="00A56C9B" w:rsidRDefault="00746142" w:rsidP="002320CC">
      <w:pPr>
        <w:spacing w:after="0"/>
        <w:rPr>
          <w:rFonts w:ascii="Courier New" w:hAnsi="Courier New" w:cs="Courier New"/>
          <w:b/>
          <w:szCs w:val="24"/>
        </w:rPr>
      </w:pPr>
      <w:r w:rsidRPr="00746142">
        <w:rPr>
          <w:rFonts w:ascii="Courier New" w:hAnsi="Courier New" w:cs="Courier New"/>
          <w:b/>
          <w:szCs w:val="24"/>
        </w:rPr>
        <w:t>SEZIONE I: AMMINISTRAZIONE AGGIUDICATRICE</w:t>
      </w:r>
    </w:p>
    <w:p w14:paraId="31DFA1A9" w14:textId="1BE28DF4" w:rsidR="00C00D77" w:rsidRPr="00C00D77" w:rsidRDefault="00483200" w:rsidP="00C00D77">
      <w:pPr>
        <w:pStyle w:val="Default"/>
        <w:rPr>
          <w:rStyle w:val="Collegamentoipertestuale"/>
          <w:rFonts w:ascii="Courier New" w:hAnsi="Courier New" w:cs="Courier New"/>
          <w:color w:val="auto"/>
          <w:u w:val="none"/>
        </w:rPr>
      </w:pPr>
      <w:r w:rsidRPr="00483200">
        <w:rPr>
          <w:rStyle w:val="Collegamentoipertestuale"/>
          <w:rFonts w:ascii="Courier New" w:hAnsi="Courier New" w:cs="Courier New"/>
          <w:b/>
          <w:bCs/>
          <w:color w:val="auto"/>
          <w:u w:val="none"/>
        </w:rPr>
        <w:t>I.1)</w:t>
      </w:r>
      <w:r w:rsidR="00BF3142">
        <w:rPr>
          <w:rStyle w:val="Collegamentoipertestuale"/>
          <w:rFonts w:ascii="Courier New" w:hAnsi="Courier New" w:cs="Courier New"/>
          <w:b/>
          <w:bCs/>
          <w:color w:val="auto"/>
          <w:u w:val="none"/>
        </w:rPr>
        <w:t xml:space="preserve"> </w:t>
      </w:r>
      <w:r w:rsidR="00144B2E" w:rsidRPr="00483200">
        <w:rPr>
          <w:rStyle w:val="Collegamentoipertestuale"/>
          <w:rFonts w:ascii="Courier New" w:hAnsi="Courier New" w:cs="Courier New"/>
          <w:b/>
          <w:bCs/>
          <w:color w:val="auto"/>
          <w:u w:val="none"/>
        </w:rPr>
        <w:t>DENOMINAZIONE</w:t>
      </w:r>
      <w:r w:rsidR="00B34C91">
        <w:rPr>
          <w:rStyle w:val="Collegamentoipertestuale"/>
          <w:rFonts w:ascii="Courier New" w:hAnsi="Courier New" w:cs="Courier New"/>
          <w:color w:val="auto"/>
          <w:u w:val="none"/>
        </w:rPr>
        <w:t xml:space="preserve">: </w:t>
      </w:r>
      <w:r w:rsidR="00A26211" w:rsidRPr="00BF3142">
        <w:rPr>
          <w:rFonts w:ascii="Courier New" w:hAnsi="Courier New" w:cs="Courier New"/>
          <w:i/>
          <w:iCs/>
        </w:rPr>
        <w:t>Agenzia Regionale per la Sicurezza</w:t>
      </w:r>
      <w:r w:rsidR="006D20B3">
        <w:rPr>
          <w:rFonts w:ascii="Courier New" w:hAnsi="Courier New" w:cs="Courier New"/>
          <w:i/>
          <w:iCs/>
        </w:rPr>
        <w:t xml:space="preserve"> </w:t>
      </w:r>
      <w:r w:rsidR="00A26211" w:rsidRPr="00BF3142">
        <w:rPr>
          <w:rFonts w:ascii="Courier New" w:hAnsi="Courier New" w:cs="Courier New"/>
          <w:i/>
          <w:iCs/>
        </w:rPr>
        <w:t>Territoriale e la Protezione Civile, Settore Appalti – Area Acquisizione lavori pubblici</w:t>
      </w:r>
      <w:r w:rsidR="00144B2E" w:rsidRPr="00C00D77">
        <w:rPr>
          <w:rStyle w:val="Collegamentoipertestuale"/>
          <w:rFonts w:ascii="Courier New" w:hAnsi="Courier New" w:cs="Courier New"/>
          <w:color w:val="auto"/>
          <w:u w:val="none"/>
        </w:rPr>
        <w:t>;</w:t>
      </w:r>
    </w:p>
    <w:p w14:paraId="6B49AF2D" w14:textId="6E5397D7" w:rsidR="00C00D77" w:rsidRPr="00C00D77" w:rsidRDefault="00483200" w:rsidP="00C00D77">
      <w:pPr>
        <w:pStyle w:val="Default"/>
        <w:rPr>
          <w:rStyle w:val="Collegamentoipertestuale"/>
          <w:rFonts w:ascii="Courier New" w:hAnsi="Courier New" w:cs="Courier New"/>
          <w:color w:val="auto"/>
          <w:u w:val="none"/>
        </w:rPr>
      </w:pPr>
      <w:r w:rsidRPr="00483200">
        <w:rPr>
          <w:rStyle w:val="Collegamentoipertestuale"/>
          <w:rFonts w:ascii="Courier New" w:hAnsi="Courier New" w:cs="Courier New"/>
          <w:b/>
          <w:bCs/>
          <w:color w:val="auto"/>
          <w:u w:val="none"/>
        </w:rPr>
        <w:t>I.2) INDIRIZZI</w:t>
      </w:r>
      <w:r w:rsidR="007547B2">
        <w:rPr>
          <w:rStyle w:val="Collegamentoipertestuale"/>
          <w:rFonts w:ascii="Courier New" w:hAnsi="Courier New" w:cs="Courier New"/>
          <w:color w:val="auto"/>
          <w:u w:val="none"/>
        </w:rPr>
        <w:t xml:space="preserve">: </w:t>
      </w:r>
      <w:r w:rsidR="00BF3142" w:rsidRPr="00660451">
        <w:rPr>
          <w:rFonts w:ascii="Courier New" w:hAnsi="Courier New" w:cs="Courier New"/>
          <w:i/>
          <w:iCs/>
        </w:rPr>
        <w:t>Viale Silvani, 6 – 40122 BOLOGNA</w:t>
      </w:r>
      <w:r w:rsidR="00144B2E" w:rsidRPr="00C00D77">
        <w:rPr>
          <w:rStyle w:val="Collegamentoipertestuale"/>
          <w:rFonts w:ascii="Courier New" w:hAnsi="Courier New" w:cs="Courier New"/>
          <w:color w:val="auto"/>
          <w:u w:val="none"/>
        </w:rPr>
        <w:t>;</w:t>
      </w:r>
    </w:p>
    <w:p w14:paraId="691B6BE6" w14:textId="25012958" w:rsidR="00660451" w:rsidRPr="00660451" w:rsidRDefault="00660451" w:rsidP="00660451">
      <w:pPr>
        <w:pStyle w:val="Default"/>
        <w:jc w:val="both"/>
        <w:rPr>
          <w:rFonts w:ascii="Courier New" w:hAnsi="Courier New" w:cs="Courier New"/>
          <w:i/>
          <w:iCs/>
          <w:lang w:val="en-US"/>
        </w:rPr>
      </w:pPr>
      <w:r w:rsidRPr="00660451">
        <w:rPr>
          <w:rStyle w:val="Collegamentoipertestuale"/>
          <w:rFonts w:ascii="Courier New" w:hAnsi="Courier New" w:cs="Courier New"/>
          <w:b/>
          <w:bCs/>
          <w:color w:val="auto"/>
          <w:u w:val="none"/>
        </w:rPr>
        <w:t xml:space="preserve">I.3) </w:t>
      </w:r>
      <w:r w:rsidR="00144B2E" w:rsidRPr="00660451">
        <w:rPr>
          <w:rStyle w:val="Collegamentoipertestuale"/>
          <w:rFonts w:ascii="Courier New" w:hAnsi="Courier New" w:cs="Courier New"/>
          <w:b/>
          <w:bCs/>
          <w:color w:val="auto"/>
          <w:u w:val="none"/>
        </w:rPr>
        <w:t>PUNTI DI CONTATTO</w:t>
      </w:r>
      <w:r>
        <w:rPr>
          <w:rStyle w:val="Collegamentoipertestuale"/>
          <w:rFonts w:ascii="Courier New" w:hAnsi="Courier New" w:cs="Courier New"/>
          <w:color w:val="auto"/>
          <w:u w:val="none"/>
        </w:rPr>
        <w:t>:</w:t>
      </w:r>
      <w:r w:rsidRPr="00660451">
        <w:rPr>
          <w:rFonts w:ascii="Courier New" w:hAnsi="Courier New" w:cs="Courier New"/>
        </w:rPr>
        <w:t xml:space="preserve"> </w:t>
      </w:r>
      <w:r w:rsidRPr="00660451">
        <w:rPr>
          <w:rFonts w:ascii="Courier New" w:hAnsi="Courier New" w:cs="Courier New"/>
          <w:i/>
          <w:iCs/>
        </w:rPr>
        <w:t xml:space="preserve">Tel.: 051/5275766 - fax 051/4689861 - </w:t>
      </w:r>
      <w:r w:rsidRPr="00660451">
        <w:rPr>
          <w:rFonts w:ascii="Courier New" w:hAnsi="Courier New" w:cs="Courier New"/>
          <w:i/>
          <w:iCs/>
          <w:lang w:val="en-US"/>
        </w:rPr>
        <w:t>P.E.C.:</w:t>
      </w:r>
    </w:p>
    <w:p w14:paraId="53529244" w14:textId="45947E37" w:rsidR="00C109CC" w:rsidRPr="00660451" w:rsidRDefault="00221DDA" w:rsidP="00C00D77">
      <w:pPr>
        <w:pStyle w:val="Default"/>
        <w:jc w:val="both"/>
        <w:rPr>
          <w:rStyle w:val="Collegamentoipertestuale"/>
          <w:rFonts w:ascii="Courier New" w:hAnsi="Courier New" w:cs="Courier New"/>
        </w:rPr>
      </w:pPr>
      <w:hyperlink r:id="rId12" w:history="1">
        <w:r w:rsidR="00660451" w:rsidRPr="00660451">
          <w:rPr>
            <w:rStyle w:val="Collegamentoipertestuale"/>
            <w:rFonts w:ascii="Courier New" w:hAnsi="Courier New" w:cs="Courier New"/>
            <w:i/>
            <w:iCs/>
          </w:rPr>
          <w:t>Stpc.lavoripubblicibeniservizi@postacert.regione.emilia-romagna.it</w:t>
        </w:r>
      </w:hyperlink>
      <w:r w:rsidR="00144B2E" w:rsidRPr="00C00D77">
        <w:rPr>
          <w:rStyle w:val="Collegamentoipertestuale"/>
          <w:rFonts w:ascii="Courier New" w:hAnsi="Courier New" w:cs="Courier New"/>
          <w:color w:val="auto"/>
          <w:u w:val="none"/>
        </w:rPr>
        <w:t>.</w:t>
      </w:r>
    </w:p>
    <w:p w14:paraId="460303A8" w14:textId="77777777" w:rsidR="00A56C9B" w:rsidRDefault="00247094" w:rsidP="002320CC">
      <w:pPr>
        <w:spacing w:after="0"/>
        <w:rPr>
          <w:rFonts w:ascii="Courier New" w:hAnsi="Courier New" w:cs="Courier New"/>
          <w:b/>
          <w:szCs w:val="24"/>
        </w:rPr>
      </w:pPr>
      <w:r w:rsidRPr="00247094">
        <w:rPr>
          <w:rFonts w:ascii="Courier New" w:hAnsi="Courier New" w:cs="Courier New"/>
          <w:b/>
          <w:szCs w:val="24"/>
        </w:rPr>
        <w:t>SEZIONE II: OGGETTO</w:t>
      </w:r>
    </w:p>
    <w:p w14:paraId="496120FA" w14:textId="1C37918B" w:rsidR="009417F0" w:rsidRPr="00221377" w:rsidRDefault="00247094" w:rsidP="002320CC">
      <w:pPr>
        <w:spacing w:after="0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b/>
          <w:bCs/>
          <w:szCs w:val="24"/>
        </w:rPr>
        <w:t>II</w:t>
      </w:r>
      <w:r w:rsidR="0005691E" w:rsidRPr="004A0D5A">
        <w:rPr>
          <w:rFonts w:ascii="Courier New" w:hAnsi="Courier New" w:cs="Courier New"/>
          <w:b/>
          <w:bCs/>
          <w:szCs w:val="24"/>
        </w:rPr>
        <w:t>.1)</w:t>
      </w:r>
      <w:r w:rsidR="0005691E" w:rsidRPr="00221377">
        <w:rPr>
          <w:rFonts w:ascii="Courier New" w:hAnsi="Courier New" w:cs="Courier New"/>
          <w:szCs w:val="24"/>
        </w:rPr>
        <w:t xml:space="preserve"> </w:t>
      </w:r>
      <w:r w:rsidR="003C150B" w:rsidRPr="00483200">
        <w:rPr>
          <w:rFonts w:ascii="Courier New" w:hAnsi="Courier New" w:cs="Courier New"/>
          <w:b/>
          <w:bCs/>
          <w:szCs w:val="24"/>
        </w:rPr>
        <w:t>TIPO DI APPALTO</w:t>
      </w:r>
      <w:r w:rsidR="0005691E" w:rsidRPr="00221377">
        <w:rPr>
          <w:rFonts w:ascii="Courier New" w:hAnsi="Courier New" w:cs="Courier New"/>
          <w:szCs w:val="24"/>
        </w:rPr>
        <w:t xml:space="preserve">: </w:t>
      </w:r>
      <w:r w:rsidR="0005691E" w:rsidRPr="003F5132">
        <w:rPr>
          <w:rFonts w:ascii="Courier New" w:hAnsi="Courier New" w:cs="Courier New"/>
          <w:i/>
          <w:iCs/>
          <w:szCs w:val="24"/>
        </w:rPr>
        <w:t>lavori</w:t>
      </w:r>
    </w:p>
    <w:p w14:paraId="49F7C17E" w14:textId="77777777" w:rsidR="00B37E88" w:rsidRPr="00B37E88" w:rsidRDefault="00B51B2E" w:rsidP="00B37E88">
      <w:pPr>
        <w:spacing w:after="0"/>
        <w:rPr>
          <w:rFonts w:ascii="Courier New" w:hAnsi="Courier New" w:cs="Courier New"/>
          <w:i/>
          <w:iCs/>
          <w:szCs w:val="24"/>
        </w:rPr>
      </w:pPr>
      <w:r>
        <w:rPr>
          <w:rFonts w:ascii="Courier New" w:hAnsi="Courier New" w:cs="Courier New"/>
          <w:b/>
          <w:bCs/>
          <w:szCs w:val="24"/>
        </w:rPr>
        <w:t>II</w:t>
      </w:r>
      <w:r w:rsidR="00EA0752" w:rsidRPr="004A0D5A">
        <w:rPr>
          <w:rFonts w:ascii="Courier New" w:hAnsi="Courier New" w:cs="Courier New"/>
          <w:b/>
          <w:bCs/>
          <w:szCs w:val="24"/>
        </w:rPr>
        <w:t>.</w:t>
      </w:r>
      <w:r w:rsidR="0005691E" w:rsidRPr="004A0D5A">
        <w:rPr>
          <w:rFonts w:ascii="Courier New" w:hAnsi="Courier New" w:cs="Courier New"/>
          <w:b/>
          <w:bCs/>
          <w:szCs w:val="24"/>
        </w:rPr>
        <w:t>2</w:t>
      </w:r>
      <w:r w:rsidR="006A7D53" w:rsidRPr="004A0D5A">
        <w:rPr>
          <w:rFonts w:ascii="Courier New" w:hAnsi="Courier New" w:cs="Courier New"/>
          <w:b/>
          <w:bCs/>
          <w:szCs w:val="24"/>
        </w:rPr>
        <w:t>)</w:t>
      </w:r>
      <w:r w:rsidR="00623F91" w:rsidRPr="00DC7066">
        <w:rPr>
          <w:rFonts w:ascii="Courier New" w:hAnsi="Courier New" w:cs="Courier New"/>
          <w:b/>
          <w:bCs/>
          <w:szCs w:val="24"/>
        </w:rPr>
        <w:t xml:space="preserve"> </w:t>
      </w:r>
      <w:r w:rsidR="00E8375C" w:rsidRPr="00DC7066">
        <w:rPr>
          <w:rFonts w:ascii="Courier New" w:hAnsi="Courier New" w:cs="Courier New"/>
          <w:b/>
          <w:bCs/>
          <w:szCs w:val="24"/>
        </w:rPr>
        <w:t>DESCRIZIONE</w:t>
      </w:r>
      <w:r w:rsidR="00C21A03" w:rsidRPr="00221377">
        <w:rPr>
          <w:rFonts w:ascii="Courier New" w:hAnsi="Courier New" w:cs="Courier New"/>
          <w:szCs w:val="24"/>
        </w:rPr>
        <w:t xml:space="preserve">: </w:t>
      </w:r>
      <w:r w:rsidR="00B37E88" w:rsidRPr="00B37E88">
        <w:rPr>
          <w:rFonts w:ascii="Courier New" w:hAnsi="Courier New" w:cs="Courier New"/>
          <w:i/>
          <w:iCs/>
          <w:szCs w:val="24"/>
        </w:rPr>
        <w:t xml:space="preserve">Procedura unica per i seguenti interventi FONDO SVILUPPO E COESIONE 2021/2027 - ART. 1 COMMA 178 LETTERA B) L.N. 178/2020: </w:t>
      </w:r>
    </w:p>
    <w:p w14:paraId="40C6E14E" w14:textId="6C26E588" w:rsidR="00B37E88" w:rsidRPr="00B37E88" w:rsidRDefault="00082540" w:rsidP="00B37E88">
      <w:pPr>
        <w:spacing w:after="0"/>
        <w:rPr>
          <w:rFonts w:ascii="Courier New" w:hAnsi="Courier New" w:cs="Courier New"/>
          <w:i/>
          <w:iCs/>
          <w:szCs w:val="24"/>
        </w:rPr>
      </w:pPr>
      <w:r>
        <w:rPr>
          <w:rFonts w:ascii="Courier New" w:hAnsi="Courier New" w:cs="Courier New"/>
          <w:i/>
          <w:iCs/>
          <w:szCs w:val="24"/>
        </w:rPr>
        <w:t xml:space="preserve">Intervento </w:t>
      </w:r>
      <w:r w:rsidR="00A40CEF">
        <w:rPr>
          <w:rFonts w:ascii="Courier New" w:hAnsi="Courier New" w:cs="Courier New"/>
          <w:i/>
          <w:iCs/>
          <w:szCs w:val="24"/>
        </w:rPr>
        <w:t>1</w:t>
      </w:r>
      <w:r w:rsidR="00B01D8C">
        <w:rPr>
          <w:rFonts w:ascii="Courier New" w:hAnsi="Courier New" w:cs="Courier New"/>
          <w:i/>
          <w:iCs/>
          <w:szCs w:val="24"/>
        </w:rPr>
        <w:t xml:space="preserve">: </w:t>
      </w:r>
      <w:r w:rsidR="00B37E88" w:rsidRPr="00B37E88">
        <w:rPr>
          <w:rFonts w:ascii="Courier New" w:hAnsi="Courier New" w:cs="Courier New"/>
          <w:i/>
          <w:iCs/>
          <w:szCs w:val="24"/>
        </w:rPr>
        <w:t>Interventi di manutenzione straordinaria di sistemazione idraulica corsi d'acqua principali e minori del territorio forlivese</w:t>
      </w:r>
      <w:r w:rsidR="00A40CEF">
        <w:rPr>
          <w:rFonts w:ascii="Courier New" w:hAnsi="Courier New" w:cs="Courier New"/>
          <w:i/>
          <w:iCs/>
          <w:szCs w:val="24"/>
        </w:rPr>
        <w:t xml:space="preserve"> -</w:t>
      </w:r>
      <w:r w:rsidR="00B37E88" w:rsidRPr="00B37E88">
        <w:rPr>
          <w:rFonts w:ascii="Courier New" w:hAnsi="Courier New" w:cs="Courier New"/>
          <w:i/>
          <w:iCs/>
          <w:szCs w:val="24"/>
        </w:rPr>
        <w:t xml:space="preserve"> </w:t>
      </w:r>
      <w:r w:rsidR="00A40CEF" w:rsidRPr="00B37E88">
        <w:rPr>
          <w:rFonts w:ascii="Courier New" w:hAnsi="Courier New" w:cs="Courier New"/>
          <w:i/>
          <w:iCs/>
          <w:szCs w:val="24"/>
        </w:rPr>
        <w:t xml:space="preserve">Argini e alveo dei bacini imbriferi fiume Montone e torrente Rabbi </w:t>
      </w:r>
      <w:r w:rsidR="00B37E88" w:rsidRPr="00B37E88">
        <w:rPr>
          <w:rFonts w:ascii="Courier New" w:hAnsi="Courier New" w:cs="Courier New"/>
          <w:i/>
          <w:iCs/>
          <w:szCs w:val="24"/>
        </w:rPr>
        <w:t>- CUP F85F21001610001</w:t>
      </w:r>
      <w:r w:rsidR="00EE656A">
        <w:rPr>
          <w:rFonts w:ascii="Courier New" w:hAnsi="Courier New" w:cs="Courier New"/>
          <w:i/>
          <w:iCs/>
          <w:szCs w:val="24"/>
        </w:rPr>
        <w:t xml:space="preserve"> - </w:t>
      </w:r>
      <w:r w:rsidR="00EE656A" w:rsidRPr="00375B12">
        <w:rPr>
          <w:rFonts w:ascii="Courier New" w:hAnsi="Courier New" w:cs="Courier New"/>
          <w:i/>
          <w:iCs/>
          <w:szCs w:val="24"/>
          <w:highlight w:val="yellow"/>
        </w:rPr>
        <w:t>CIG 0000000000</w:t>
      </w:r>
      <w:r w:rsidR="001350A6">
        <w:rPr>
          <w:rFonts w:ascii="Courier New" w:hAnsi="Courier New" w:cs="Courier New"/>
          <w:i/>
          <w:iCs/>
          <w:szCs w:val="24"/>
        </w:rPr>
        <w:t xml:space="preserve">. </w:t>
      </w:r>
      <w:r w:rsidR="001350A6" w:rsidRPr="001350A6">
        <w:rPr>
          <w:rFonts w:ascii="Courier New" w:hAnsi="Courier New" w:cs="Courier New"/>
          <w:i/>
          <w:iCs/>
          <w:szCs w:val="24"/>
        </w:rPr>
        <w:t>Procedimento 2022_2</w:t>
      </w:r>
      <w:r w:rsidR="001350A6">
        <w:rPr>
          <w:rFonts w:ascii="Courier New" w:hAnsi="Courier New" w:cs="Courier New"/>
          <w:i/>
          <w:iCs/>
          <w:szCs w:val="24"/>
        </w:rPr>
        <w:t>1</w:t>
      </w:r>
      <w:r w:rsidR="001350A6" w:rsidRPr="001350A6">
        <w:rPr>
          <w:rFonts w:ascii="Courier New" w:hAnsi="Courier New" w:cs="Courier New"/>
          <w:i/>
          <w:iCs/>
          <w:szCs w:val="24"/>
        </w:rPr>
        <w:t>_</w:t>
      </w:r>
      <w:r w:rsidR="00783641">
        <w:rPr>
          <w:rFonts w:ascii="Courier New" w:hAnsi="Courier New" w:cs="Courier New"/>
          <w:i/>
          <w:iCs/>
          <w:szCs w:val="24"/>
        </w:rPr>
        <w:t>FC</w:t>
      </w:r>
      <w:r w:rsidR="00B37E88" w:rsidRPr="00B37E88">
        <w:rPr>
          <w:rFonts w:ascii="Courier New" w:hAnsi="Courier New" w:cs="Courier New"/>
          <w:i/>
          <w:iCs/>
          <w:szCs w:val="24"/>
        </w:rPr>
        <w:t xml:space="preserve">; </w:t>
      </w:r>
    </w:p>
    <w:p w14:paraId="28BE41B5" w14:textId="40A316D6" w:rsidR="00B37E88" w:rsidRPr="00B37E88" w:rsidRDefault="00082540" w:rsidP="00B37E88">
      <w:pPr>
        <w:spacing w:after="0"/>
        <w:rPr>
          <w:rFonts w:ascii="Courier New" w:hAnsi="Courier New" w:cs="Courier New"/>
          <w:i/>
          <w:iCs/>
          <w:szCs w:val="24"/>
        </w:rPr>
      </w:pPr>
      <w:r>
        <w:rPr>
          <w:rFonts w:ascii="Courier New" w:hAnsi="Courier New" w:cs="Courier New"/>
          <w:i/>
          <w:iCs/>
          <w:szCs w:val="24"/>
        </w:rPr>
        <w:t>Intervento</w:t>
      </w:r>
      <w:r w:rsidR="00C56BDF">
        <w:rPr>
          <w:rFonts w:ascii="Courier New" w:hAnsi="Courier New" w:cs="Courier New"/>
          <w:i/>
          <w:iCs/>
          <w:szCs w:val="24"/>
        </w:rPr>
        <w:t xml:space="preserve"> 2</w:t>
      </w:r>
      <w:r w:rsidR="00B01D8C">
        <w:rPr>
          <w:rFonts w:ascii="Courier New" w:hAnsi="Courier New" w:cs="Courier New"/>
          <w:i/>
          <w:iCs/>
          <w:szCs w:val="24"/>
        </w:rPr>
        <w:t xml:space="preserve">: </w:t>
      </w:r>
      <w:r w:rsidR="00B37E88" w:rsidRPr="00B37E88">
        <w:rPr>
          <w:rFonts w:ascii="Courier New" w:hAnsi="Courier New" w:cs="Courier New"/>
          <w:i/>
          <w:iCs/>
          <w:szCs w:val="24"/>
        </w:rPr>
        <w:t>Interventi di manutenzione straordinaria di sistemazione idraulica corsi d'acqua principali e minori del territorio forlivese</w:t>
      </w:r>
      <w:r w:rsidR="00B01D8C" w:rsidRPr="00B01D8C">
        <w:rPr>
          <w:rFonts w:ascii="Courier New" w:hAnsi="Courier New" w:cs="Courier New"/>
          <w:i/>
          <w:iCs/>
          <w:szCs w:val="24"/>
        </w:rPr>
        <w:t xml:space="preserve"> </w:t>
      </w:r>
      <w:r w:rsidR="00B01D8C" w:rsidRPr="00B37E88">
        <w:rPr>
          <w:rFonts w:ascii="Courier New" w:hAnsi="Courier New" w:cs="Courier New"/>
          <w:i/>
          <w:iCs/>
          <w:szCs w:val="24"/>
        </w:rPr>
        <w:t>Argini e alveo dei bacini imbriferi Ronco-</w:t>
      </w:r>
      <w:r w:rsidR="00B01D8C" w:rsidRPr="00B37E88">
        <w:rPr>
          <w:rFonts w:ascii="Courier New" w:hAnsi="Courier New" w:cs="Courier New"/>
          <w:i/>
          <w:iCs/>
          <w:szCs w:val="24"/>
        </w:rPr>
        <w:lastRenderedPageBreak/>
        <w:t xml:space="preserve">Bidente e Bevano </w:t>
      </w:r>
      <w:r w:rsidR="00B37E88" w:rsidRPr="00B37E88">
        <w:rPr>
          <w:rFonts w:ascii="Courier New" w:hAnsi="Courier New" w:cs="Courier New"/>
          <w:i/>
          <w:iCs/>
          <w:szCs w:val="24"/>
        </w:rPr>
        <w:t>" - CUP F85F21001620001</w:t>
      </w:r>
      <w:r w:rsidR="00EE656A">
        <w:rPr>
          <w:rFonts w:ascii="Courier New" w:hAnsi="Courier New" w:cs="Courier New"/>
          <w:i/>
          <w:iCs/>
          <w:szCs w:val="24"/>
        </w:rPr>
        <w:t xml:space="preserve"> - </w:t>
      </w:r>
      <w:r w:rsidR="00EE656A" w:rsidRPr="00375B12">
        <w:rPr>
          <w:rFonts w:ascii="Courier New" w:hAnsi="Courier New" w:cs="Courier New"/>
          <w:i/>
          <w:iCs/>
          <w:szCs w:val="24"/>
          <w:highlight w:val="yellow"/>
        </w:rPr>
        <w:t>CIG 0000000000</w:t>
      </w:r>
      <w:r w:rsidR="001350A6">
        <w:rPr>
          <w:rFonts w:ascii="Courier New" w:hAnsi="Courier New" w:cs="Courier New"/>
          <w:i/>
          <w:iCs/>
          <w:szCs w:val="24"/>
        </w:rPr>
        <w:t xml:space="preserve">. </w:t>
      </w:r>
      <w:r w:rsidR="001350A6" w:rsidRPr="001350A6">
        <w:rPr>
          <w:rFonts w:ascii="Courier New" w:hAnsi="Courier New" w:cs="Courier New"/>
          <w:i/>
          <w:iCs/>
          <w:szCs w:val="24"/>
        </w:rPr>
        <w:t>Procedimento 2022_2</w:t>
      </w:r>
      <w:r w:rsidR="001350A6">
        <w:rPr>
          <w:rFonts w:ascii="Courier New" w:hAnsi="Courier New" w:cs="Courier New"/>
          <w:i/>
          <w:iCs/>
          <w:szCs w:val="24"/>
        </w:rPr>
        <w:t>2</w:t>
      </w:r>
      <w:r w:rsidR="001350A6" w:rsidRPr="001350A6">
        <w:rPr>
          <w:rFonts w:ascii="Courier New" w:hAnsi="Courier New" w:cs="Courier New"/>
          <w:i/>
          <w:iCs/>
          <w:szCs w:val="24"/>
        </w:rPr>
        <w:t>_</w:t>
      </w:r>
      <w:r w:rsidR="00783641">
        <w:rPr>
          <w:rFonts w:ascii="Courier New" w:hAnsi="Courier New" w:cs="Courier New"/>
          <w:i/>
          <w:iCs/>
          <w:szCs w:val="24"/>
        </w:rPr>
        <w:t>FC</w:t>
      </w:r>
      <w:r w:rsidR="00B37E88" w:rsidRPr="00B37E88">
        <w:rPr>
          <w:rFonts w:ascii="Courier New" w:hAnsi="Courier New" w:cs="Courier New"/>
          <w:i/>
          <w:iCs/>
          <w:szCs w:val="24"/>
        </w:rPr>
        <w:t xml:space="preserve">; </w:t>
      </w:r>
    </w:p>
    <w:p w14:paraId="2E3AEB44" w14:textId="285E3757" w:rsidR="00AD0D02" w:rsidRDefault="00C56BDF" w:rsidP="00B37E88">
      <w:pPr>
        <w:spacing w:after="0"/>
        <w:rPr>
          <w:rFonts w:ascii="Courier New" w:hAnsi="Courier New" w:cs="Courier New"/>
          <w:snapToGrid w:val="0"/>
        </w:rPr>
      </w:pPr>
      <w:bookmarkStart w:id="0" w:name="_Hlk113273969"/>
      <w:r>
        <w:rPr>
          <w:rFonts w:ascii="Courier New" w:hAnsi="Courier New" w:cs="Courier New"/>
          <w:i/>
          <w:iCs/>
          <w:szCs w:val="24"/>
        </w:rPr>
        <w:t xml:space="preserve">Intervento </w:t>
      </w:r>
      <w:r w:rsidR="00A821AD">
        <w:rPr>
          <w:rFonts w:ascii="Courier New" w:hAnsi="Courier New" w:cs="Courier New"/>
          <w:i/>
          <w:iCs/>
          <w:szCs w:val="24"/>
        </w:rPr>
        <w:t xml:space="preserve">3: </w:t>
      </w:r>
      <w:r w:rsidR="00B37E88" w:rsidRPr="00B37E88">
        <w:rPr>
          <w:rFonts w:ascii="Courier New" w:hAnsi="Courier New" w:cs="Courier New"/>
          <w:i/>
          <w:iCs/>
          <w:szCs w:val="24"/>
        </w:rPr>
        <w:t xml:space="preserve">Interventi di manutenzione straordinaria di sistemazione idraulica </w:t>
      </w:r>
      <w:bookmarkEnd w:id="0"/>
      <w:r w:rsidR="00B37E88" w:rsidRPr="00B37E88">
        <w:rPr>
          <w:rFonts w:ascii="Courier New" w:hAnsi="Courier New" w:cs="Courier New"/>
          <w:i/>
          <w:iCs/>
          <w:szCs w:val="24"/>
        </w:rPr>
        <w:t>corsi d'acqua principali e minori del territorio cesenate, bacini Savio, Rubicone e Uso monte", CUP F85F21001630001</w:t>
      </w:r>
      <w:r w:rsidR="005C2685">
        <w:rPr>
          <w:rFonts w:ascii="Courier New" w:hAnsi="Courier New" w:cs="Courier New"/>
          <w:i/>
          <w:iCs/>
          <w:szCs w:val="24"/>
        </w:rPr>
        <w:t xml:space="preserve"> - </w:t>
      </w:r>
      <w:r w:rsidR="005C2685" w:rsidRPr="00375B12">
        <w:rPr>
          <w:rFonts w:ascii="Courier New" w:hAnsi="Courier New" w:cs="Courier New"/>
          <w:i/>
          <w:iCs/>
          <w:szCs w:val="24"/>
          <w:highlight w:val="yellow"/>
        </w:rPr>
        <w:t>CIG 0000000000</w:t>
      </w:r>
      <w:r w:rsidR="0057069E">
        <w:rPr>
          <w:rFonts w:ascii="Courier New" w:hAnsi="Courier New" w:cs="Courier New"/>
          <w:i/>
          <w:iCs/>
          <w:snapToGrid w:val="0"/>
        </w:rPr>
        <w:t xml:space="preserve">. </w:t>
      </w:r>
      <w:r w:rsidR="00CE15F4" w:rsidRPr="009679A7">
        <w:rPr>
          <w:rFonts w:ascii="Courier New" w:hAnsi="Courier New" w:cs="Courier New"/>
          <w:i/>
          <w:iCs/>
          <w:snapToGrid w:val="0"/>
        </w:rPr>
        <w:t xml:space="preserve">Procedimento </w:t>
      </w:r>
      <w:r w:rsidR="00694399" w:rsidRPr="009679A7">
        <w:rPr>
          <w:rFonts w:ascii="Courier New" w:hAnsi="Courier New" w:cs="Courier New"/>
          <w:i/>
          <w:iCs/>
          <w:snapToGrid w:val="0"/>
        </w:rPr>
        <w:t>2022_</w:t>
      </w:r>
      <w:r w:rsidR="00B37E88">
        <w:rPr>
          <w:rFonts w:ascii="Courier New" w:hAnsi="Courier New" w:cs="Courier New"/>
          <w:i/>
          <w:iCs/>
          <w:snapToGrid w:val="0"/>
        </w:rPr>
        <w:t>23</w:t>
      </w:r>
      <w:r w:rsidR="00694399" w:rsidRPr="009679A7">
        <w:rPr>
          <w:rFonts w:ascii="Courier New" w:hAnsi="Courier New" w:cs="Courier New"/>
          <w:i/>
          <w:iCs/>
          <w:snapToGrid w:val="0"/>
        </w:rPr>
        <w:t>_</w:t>
      </w:r>
      <w:r w:rsidR="00783641">
        <w:rPr>
          <w:rFonts w:ascii="Courier New" w:hAnsi="Courier New" w:cs="Courier New"/>
          <w:i/>
          <w:iCs/>
          <w:snapToGrid w:val="0"/>
        </w:rPr>
        <w:t>FC</w:t>
      </w:r>
      <w:r w:rsidR="00694399" w:rsidRPr="00483200">
        <w:rPr>
          <w:rFonts w:ascii="Courier New" w:hAnsi="Courier New" w:cs="Courier New"/>
          <w:snapToGrid w:val="0"/>
        </w:rPr>
        <w:t>.</w:t>
      </w:r>
    </w:p>
    <w:p w14:paraId="2F4D5D1D" w14:textId="68E4C43C" w:rsidR="005675D0" w:rsidRPr="005675D0" w:rsidRDefault="008A39B8" w:rsidP="005675D0">
      <w:pPr>
        <w:spacing w:after="0"/>
        <w:rPr>
          <w:rFonts w:ascii="Courier New" w:hAnsi="Courier New" w:cs="Courier New"/>
          <w:szCs w:val="24"/>
        </w:rPr>
      </w:pPr>
      <w:r w:rsidRPr="008A39B8">
        <w:rPr>
          <w:rFonts w:ascii="Courier New" w:hAnsi="Courier New" w:cs="Courier New"/>
          <w:b/>
          <w:bCs/>
          <w:szCs w:val="24"/>
        </w:rPr>
        <w:t>II.3</w:t>
      </w:r>
      <w:r w:rsidRPr="008A39B8">
        <w:rPr>
          <w:rFonts w:ascii="Courier New" w:hAnsi="Courier New" w:cs="Courier New"/>
          <w:szCs w:val="24"/>
        </w:rPr>
        <w:t>)</w:t>
      </w:r>
      <w:r w:rsidR="00DC7066">
        <w:rPr>
          <w:rFonts w:ascii="Courier New" w:hAnsi="Courier New" w:cs="Courier New"/>
          <w:szCs w:val="24"/>
        </w:rPr>
        <w:t xml:space="preserve"> </w:t>
      </w:r>
      <w:r w:rsidR="005675D0" w:rsidRPr="00DC7066">
        <w:rPr>
          <w:rFonts w:ascii="Courier New" w:hAnsi="Courier New" w:cs="Courier New"/>
          <w:b/>
          <w:bCs/>
          <w:szCs w:val="24"/>
        </w:rPr>
        <w:t>LUOGO DI</w:t>
      </w:r>
      <w:r w:rsidR="005675D0" w:rsidRPr="004A3EB9">
        <w:rPr>
          <w:rFonts w:ascii="Courier New" w:hAnsi="Courier New" w:cs="Courier New"/>
          <w:b/>
          <w:bCs/>
          <w:szCs w:val="24"/>
        </w:rPr>
        <w:t xml:space="preserve"> </w:t>
      </w:r>
      <w:r w:rsidR="005675D0" w:rsidRPr="00C4608B">
        <w:rPr>
          <w:rFonts w:ascii="Courier New" w:hAnsi="Courier New" w:cs="Courier New"/>
          <w:b/>
          <w:bCs/>
          <w:szCs w:val="24"/>
        </w:rPr>
        <w:t>ESECUZIONE</w:t>
      </w:r>
      <w:r w:rsidRPr="00C4608B">
        <w:rPr>
          <w:rFonts w:ascii="Courier New" w:hAnsi="Courier New" w:cs="Courier New"/>
          <w:szCs w:val="24"/>
        </w:rPr>
        <w:t>:</w:t>
      </w:r>
      <w:r w:rsidR="0057069E" w:rsidRPr="00C4608B">
        <w:rPr>
          <w:rFonts w:ascii="Courier New" w:hAnsi="Courier New" w:cs="Courier New"/>
          <w:szCs w:val="24"/>
        </w:rPr>
        <w:t xml:space="preserve"> </w:t>
      </w:r>
      <w:r w:rsidR="00F858FA" w:rsidRPr="00A76F35">
        <w:rPr>
          <w:rFonts w:ascii="Courier New" w:hAnsi="Courier New" w:cs="Courier New"/>
          <w:i/>
          <w:iCs/>
          <w:szCs w:val="24"/>
          <w:highlight w:val="yellow"/>
        </w:rPr>
        <w:t>038028</w:t>
      </w:r>
      <w:r w:rsidR="00846A7E" w:rsidRPr="00C4608B">
        <w:rPr>
          <w:rFonts w:ascii="Courier New" w:hAnsi="Courier New" w:cs="Courier New"/>
          <w:i/>
          <w:iCs/>
          <w:szCs w:val="24"/>
        </w:rPr>
        <w:t>;</w:t>
      </w:r>
      <w:r w:rsidR="00846A7E">
        <w:rPr>
          <w:rFonts w:ascii="Courier New" w:hAnsi="Courier New" w:cs="Courier New"/>
          <w:i/>
          <w:iCs/>
          <w:szCs w:val="24"/>
        </w:rPr>
        <w:t xml:space="preserve"> </w:t>
      </w:r>
    </w:p>
    <w:p w14:paraId="45F9DD54" w14:textId="3A9522DF" w:rsidR="005675D0" w:rsidRPr="00FA2950" w:rsidRDefault="00483200" w:rsidP="005675D0">
      <w:pPr>
        <w:spacing w:after="0"/>
        <w:rPr>
          <w:rFonts w:ascii="Courier New" w:hAnsi="Courier New" w:cs="Courier New"/>
          <w:szCs w:val="24"/>
        </w:rPr>
      </w:pPr>
      <w:r w:rsidRPr="00483200">
        <w:rPr>
          <w:rFonts w:ascii="Courier New" w:hAnsi="Courier New" w:cs="Courier New"/>
          <w:b/>
          <w:bCs/>
          <w:szCs w:val="24"/>
        </w:rPr>
        <w:t>II.4)</w:t>
      </w:r>
      <w:r>
        <w:rPr>
          <w:rFonts w:ascii="Courier New" w:hAnsi="Courier New" w:cs="Courier New"/>
          <w:szCs w:val="24"/>
        </w:rPr>
        <w:t xml:space="preserve"> </w:t>
      </w:r>
      <w:r w:rsidR="005675D0" w:rsidRPr="0057069E">
        <w:rPr>
          <w:rFonts w:ascii="Courier New" w:hAnsi="Courier New" w:cs="Courier New"/>
          <w:b/>
          <w:bCs/>
          <w:szCs w:val="24"/>
        </w:rPr>
        <w:t>LUOGO DI CONSEGNA</w:t>
      </w:r>
      <w:r w:rsidR="0057069E" w:rsidRPr="0057069E">
        <w:rPr>
          <w:rFonts w:ascii="Courier New" w:hAnsi="Courier New" w:cs="Courier New"/>
          <w:b/>
          <w:bCs/>
          <w:szCs w:val="24"/>
        </w:rPr>
        <w:t>:</w:t>
      </w:r>
      <w:r w:rsidR="0057069E" w:rsidRPr="0057069E">
        <w:rPr>
          <w:rFonts w:ascii="Courier New" w:hAnsi="Courier New" w:cs="Courier New"/>
          <w:i/>
          <w:iCs/>
          <w:szCs w:val="24"/>
        </w:rPr>
        <w:t xml:space="preserve"> </w:t>
      </w:r>
      <w:r w:rsidR="0057069E" w:rsidRPr="00FA2950">
        <w:rPr>
          <w:rFonts w:ascii="Courier New" w:hAnsi="Courier New" w:cs="Courier New"/>
          <w:i/>
          <w:iCs/>
          <w:szCs w:val="24"/>
        </w:rPr>
        <w:t>NUTS ITH5</w:t>
      </w:r>
      <w:r w:rsidR="00FA2950" w:rsidRPr="00FA2950">
        <w:rPr>
          <w:rFonts w:ascii="Courier New" w:hAnsi="Courier New" w:cs="Courier New"/>
          <w:i/>
          <w:iCs/>
          <w:szCs w:val="24"/>
        </w:rPr>
        <w:t>8</w:t>
      </w:r>
      <w:r w:rsidR="00EE1E40" w:rsidRPr="00FA2950">
        <w:rPr>
          <w:rFonts w:ascii="Courier New" w:hAnsi="Courier New" w:cs="Courier New"/>
          <w:szCs w:val="24"/>
        </w:rPr>
        <w:t>;</w:t>
      </w:r>
    </w:p>
    <w:p w14:paraId="0604ED19" w14:textId="495E126B" w:rsidR="005675D0" w:rsidRPr="00F32909" w:rsidRDefault="00622B84" w:rsidP="005675D0">
      <w:pPr>
        <w:spacing w:after="0"/>
        <w:rPr>
          <w:rFonts w:ascii="Courier New" w:hAnsi="Courier New" w:cs="Courier New"/>
          <w:szCs w:val="24"/>
        </w:rPr>
      </w:pPr>
      <w:r w:rsidRPr="00FA2950">
        <w:rPr>
          <w:rFonts w:ascii="Courier New" w:hAnsi="Courier New" w:cs="Courier New"/>
          <w:b/>
          <w:bCs/>
          <w:szCs w:val="24"/>
        </w:rPr>
        <w:t>II.</w:t>
      </w:r>
      <w:r w:rsidR="005B6506" w:rsidRPr="00FA2950">
        <w:rPr>
          <w:rFonts w:ascii="Courier New" w:hAnsi="Courier New" w:cs="Courier New"/>
          <w:b/>
          <w:bCs/>
          <w:szCs w:val="24"/>
        </w:rPr>
        <w:t>5</w:t>
      </w:r>
      <w:r w:rsidRPr="00FA2950">
        <w:rPr>
          <w:rFonts w:ascii="Courier New" w:hAnsi="Courier New" w:cs="Courier New"/>
          <w:b/>
          <w:bCs/>
          <w:szCs w:val="24"/>
        </w:rPr>
        <w:t xml:space="preserve">) </w:t>
      </w:r>
      <w:r w:rsidR="005675D0" w:rsidRPr="00FA2950">
        <w:rPr>
          <w:rFonts w:ascii="Courier New" w:hAnsi="Courier New" w:cs="Courier New"/>
          <w:b/>
          <w:bCs/>
          <w:szCs w:val="24"/>
        </w:rPr>
        <w:t>VOCABOLARIO COMUNE PER GLI APPALTI</w:t>
      </w:r>
      <w:r w:rsidR="0057069E" w:rsidRPr="00FA2950">
        <w:rPr>
          <w:rFonts w:ascii="Courier New" w:hAnsi="Courier New" w:cs="Courier New"/>
          <w:szCs w:val="24"/>
        </w:rPr>
        <w:t>:</w:t>
      </w:r>
      <w:r w:rsidR="0057069E" w:rsidRPr="00F32909">
        <w:rPr>
          <w:rFonts w:ascii="Courier New" w:hAnsi="Courier New" w:cs="Courier New"/>
          <w:i/>
          <w:iCs/>
          <w:snapToGrid w:val="0"/>
        </w:rPr>
        <w:t xml:space="preserve"> CPV </w:t>
      </w:r>
      <w:r w:rsidR="00221DDA" w:rsidRPr="00221DDA">
        <w:rPr>
          <w:rFonts w:ascii="Courier New" w:hAnsi="Courier New" w:cs="Courier New"/>
          <w:i/>
          <w:iCs/>
          <w:snapToGrid w:val="0"/>
        </w:rPr>
        <w:t>45246000-3</w:t>
      </w:r>
      <w:r w:rsidR="005675D0" w:rsidRPr="00F32909">
        <w:rPr>
          <w:rFonts w:ascii="Courier New" w:hAnsi="Courier New" w:cs="Courier New"/>
          <w:szCs w:val="24"/>
        </w:rPr>
        <w:t>;</w:t>
      </w:r>
    </w:p>
    <w:p w14:paraId="0608832B" w14:textId="70371EF3" w:rsidR="005675D0" w:rsidRPr="005675D0" w:rsidRDefault="0053462E" w:rsidP="005675D0">
      <w:pPr>
        <w:spacing w:after="0"/>
        <w:rPr>
          <w:rFonts w:ascii="Courier New" w:hAnsi="Courier New" w:cs="Courier New"/>
          <w:szCs w:val="24"/>
        </w:rPr>
      </w:pPr>
      <w:r w:rsidRPr="00F32909">
        <w:rPr>
          <w:rFonts w:ascii="Courier New" w:hAnsi="Courier New" w:cs="Courier New"/>
          <w:b/>
          <w:bCs/>
          <w:szCs w:val="24"/>
        </w:rPr>
        <w:t xml:space="preserve">II.6) </w:t>
      </w:r>
      <w:r w:rsidR="005675D0" w:rsidRPr="00F32909">
        <w:rPr>
          <w:rFonts w:ascii="Courier New" w:hAnsi="Courier New" w:cs="Courier New"/>
          <w:b/>
          <w:bCs/>
          <w:szCs w:val="24"/>
        </w:rPr>
        <w:t>EVENTUALE DIVISIONE IN LOTTI</w:t>
      </w:r>
      <w:r w:rsidRPr="00F32909">
        <w:rPr>
          <w:rFonts w:ascii="Courier New" w:hAnsi="Courier New" w:cs="Courier New"/>
          <w:szCs w:val="24"/>
        </w:rPr>
        <w:t xml:space="preserve">: </w:t>
      </w:r>
      <w:r w:rsidR="00F32909" w:rsidRPr="00F32909">
        <w:rPr>
          <w:rFonts w:ascii="Courier New" w:hAnsi="Courier New" w:cs="Courier New"/>
          <w:szCs w:val="24"/>
        </w:rPr>
        <w:t>Sì,</w:t>
      </w:r>
      <w:r w:rsidR="00523D56" w:rsidRPr="00F32909">
        <w:rPr>
          <w:rFonts w:ascii="Courier New" w:hAnsi="Courier New" w:cs="Courier New"/>
          <w:bCs/>
          <w:i/>
          <w:iCs/>
          <w:szCs w:val="24"/>
        </w:rPr>
        <w:t xml:space="preserve"> ai sensi dell’art. 51 del D.Lgs. n. 50/2016</w:t>
      </w:r>
      <w:r w:rsidR="005675D0" w:rsidRPr="00F32909">
        <w:rPr>
          <w:rFonts w:ascii="Courier New" w:hAnsi="Courier New" w:cs="Courier New"/>
          <w:szCs w:val="24"/>
        </w:rPr>
        <w:t>;</w:t>
      </w:r>
    </w:p>
    <w:p w14:paraId="232C684E" w14:textId="13C38874" w:rsidR="008C7019" w:rsidRPr="00221377" w:rsidRDefault="00B51B2E" w:rsidP="007F4065">
      <w:pPr>
        <w:pStyle w:val="Rientrocorpodeltesto"/>
        <w:spacing w:after="0"/>
        <w:ind w:left="0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b/>
          <w:bCs/>
          <w:szCs w:val="24"/>
        </w:rPr>
        <w:t>II</w:t>
      </w:r>
      <w:r w:rsidR="0005691E" w:rsidRPr="001A19F1">
        <w:rPr>
          <w:rFonts w:ascii="Courier New" w:hAnsi="Courier New" w:cs="Courier New"/>
          <w:b/>
          <w:bCs/>
          <w:szCs w:val="24"/>
        </w:rPr>
        <w:t>.</w:t>
      </w:r>
      <w:r w:rsidR="00230814">
        <w:rPr>
          <w:rFonts w:ascii="Courier New" w:hAnsi="Courier New" w:cs="Courier New"/>
          <w:b/>
          <w:bCs/>
          <w:szCs w:val="24"/>
        </w:rPr>
        <w:t>7</w:t>
      </w:r>
      <w:r w:rsidR="008C7019" w:rsidRPr="001A19F1">
        <w:rPr>
          <w:rFonts w:ascii="Courier New" w:hAnsi="Courier New" w:cs="Courier New"/>
          <w:b/>
          <w:bCs/>
          <w:szCs w:val="24"/>
        </w:rPr>
        <w:t>)</w:t>
      </w:r>
      <w:r w:rsidR="008C7019" w:rsidRPr="00221377">
        <w:rPr>
          <w:rFonts w:ascii="Courier New" w:hAnsi="Courier New" w:cs="Courier New"/>
          <w:szCs w:val="24"/>
        </w:rPr>
        <w:t xml:space="preserve"> </w:t>
      </w:r>
      <w:r w:rsidR="00443720" w:rsidRPr="004403EA">
        <w:rPr>
          <w:rFonts w:ascii="Courier New" w:hAnsi="Courier New" w:cs="Courier New"/>
          <w:b/>
          <w:bCs/>
          <w:szCs w:val="24"/>
        </w:rPr>
        <w:t>ENTITA’ DELL’APPALTO</w:t>
      </w:r>
      <w:r w:rsidR="009176B0" w:rsidRPr="00221377">
        <w:rPr>
          <w:rFonts w:ascii="Courier New" w:hAnsi="Courier New" w:cs="Courier New"/>
          <w:szCs w:val="24"/>
        </w:rPr>
        <w:t>:</w:t>
      </w:r>
    </w:p>
    <w:p w14:paraId="79AA3519" w14:textId="79F676EB" w:rsidR="009B0119" w:rsidRPr="0032456C" w:rsidRDefault="00F429BA" w:rsidP="002C2BCC">
      <w:pPr>
        <w:widowControl w:val="0"/>
        <w:autoSpaceDE w:val="0"/>
        <w:autoSpaceDN w:val="0"/>
        <w:spacing w:after="0"/>
        <w:rPr>
          <w:rFonts w:cs="Courier New"/>
          <w:i/>
          <w:iCs/>
          <w:szCs w:val="24"/>
          <w:lang w:eastAsia="en-US"/>
        </w:rPr>
      </w:pPr>
      <w:r>
        <w:rPr>
          <w:rFonts w:ascii="Courier New" w:hAnsi="Courier New" w:cs="Courier New"/>
          <w:i/>
          <w:iCs/>
          <w:szCs w:val="24"/>
        </w:rPr>
        <w:t>Intervento</w:t>
      </w:r>
      <w:r w:rsidR="00222057" w:rsidRPr="0032456C">
        <w:rPr>
          <w:rFonts w:ascii="Courier New" w:hAnsi="Courier New" w:cs="Courier New"/>
          <w:i/>
          <w:iCs/>
          <w:szCs w:val="24"/>
        </w:rPr>
        <w:t xml:space="preserve"> 1: </w:t>
      </w:r>
      <w:r w:rsidR="001A700D" w:rsidRPr="0032456C">
        <w:rPr>
          <w:rFonts w:ascii="Courier New" w:hAnsi="Courier New" w:cs="Courier New"/>
          <w:i/>
          <w:iCs/>
          <w:szCs w:val="24"/>
        </w:rPr>
        <w:t>I</w:t>
      </w:r>
      <w:r w:rsidR="009B0119" w:rsidRPr="0032456C">
        <w:rPr>
          <w:rFonts w:ascii="Courier New" w:hAnsi="Courier New" w:cs="Courier New"/>
          <w:i/>
          <w:iCs/>
          <w:szCs w:val="24"/>
        </w:rPr>
        <w:t>mporto a base d’appalto (comprensivo di oneri per l’attuazione piani</w:t>
      </w:r>
      <w:r w:rsidR="009B0119" w:rsidRPr="0032456C">
        <w:rPr>
          <w:rFonts w:ascii="Courier New" w:hAnsi="Courier New" w:cs="Courier New"/>
          <w:i/>
          <w:iCs/>
          <w:szCs w:val="24"/>
          <w:lang w:eastAsia="en-US"/>
        </w:rPr>
        <w:t xml:space="preserve"> sicurezza):</w:t>
      </w:r>
      <w:r w:rsidR="00B92522" w:rsidRPr="0032456C">
        <w:rPr>
          <w:rFonts w:ascii="Courier New" w:hAnsi="Courier New" w:cs="Courier New"/>
          <w:i/>
          <w:iCs/>
          <w:szCs w:val="24"/>
          <w:lang w:eastAsia="en-US"/>
        </w:rPr>
        <w:t xml:space="preserve"> </w:t>
      </w:r>
      <w:r w:rsidR="009B0119" w:rsidRPr="0032456C">
        <w:rPr>
          <w:rFonts w:ascii="Courier New" w:hAnsi="Courier New" w:cs="Courier New"/>
          <w:i/>
          <w:iCs/>
          <w:szCs w:val="24"/>
          <w:lang w:eastAsia="en-US"/>
        </w:rPr>
        <w:t xml:space="preserve">euro </w:t>
      </w:r>
      <w:r w:rsidR="001237CD" w:rsidRPr="0032456C">
        <w:rPr>
          <w:rFonts w:ascii="Courier New" w:hAnsi="Courier New" w:cs="Courier New"/>
          <w:i/>
          <w:iCs/>
          <w:snapToGrid w:val="0"/>
        </w:rPr>
        <w:t>789.300,16</w:t>
      </w:r>
      <w:r w:rsidR="009B0119" w:rsidRPr="0032456C">
        <w:rPr>
          <w:rFonts w:ascii="Courier New" w:hAnsi="Courier New" w:cs="Courier New"/>
          <w:i/>
          <w:iCs/>
          <w:szCs w:val="24"/>
          <w:lang w:eastAsia="en-US"/>
        </w:rPr>
        <w:t>;</w:t>
      </w:r>
    </w:p>
    <w:p w14:paraId="11C40C33" w14:textId="6767682E" w:rsidR="002F6936" w:rsidRPr="0032456C" w:rsidRDefault="002F6936" w:rsidP="00EF6C95">
      <w:pPr>
        <w:pStyle w:val="Testonormale"/>
        <w:spacing w:after="0"/>
        <w:rPr>
          <w:rFonts w:cs="Courier New"/>
          <w:i/>
          <w:iCs/>
          <w:sz w:val="24"/>
          <w:szCs w:val="24"/>
          <w:lang w:eastAsia="en-US"/>
        </w:rPr>
      </w:pPr>
      <w:r w:rsidRPr="0032456C">
        <w:rPr>
          <w:rFonts w:cs="Courier New"/>
          <w:i/>
          <w:iCs/>
          <w:sz w:val="24"/>
          <w:szCs w:val="24"/>
          <w:lang w:eastAsia="en-US"/>
        </w:rPr>
        <w:t xml:space="preserve">- Importo oneri per l’attuazione dei piani di sicurezza </w:t>
      </w:r>
      <w:r w:rsidR="001A700D" w:rsidRPr="0032456C">
        <w:rPr>
          <w:rFonts w:cs="Courier New"/>
          <w:i/>
          <w:iCs/>
          <w:sz w:val="24"/>
          <w:szCs w:val="24"/>
          <w:lang w:eastAsia="en-US"/>
        </w:rPr>
        <w:t>(non soggett</w:t>
      </w:r>
      <w:r w:rsidR="00B0030A" w:rsidRPr="0032456C">
        <w:rPr>
          <w:rFonts w:cs="Courier New"/>
          <w:i/>
          <w:iCs/>
          <w:sz w:val="24"/>
          <w:szCs w:val="24"/>
          <w:lang w:eastAsia="en-US"/>
        </w:rPr>
        <w:t xml:space="preserve">i a ribasso): </w:t>
      </w:r>
      <w:r w:rsidR="00B0030A" w:rsidRPr="0032456C">
        <w:rPr>
          <w:rFonts w:cs="Courier New"/>
          <w:i/>
          <w:iCs/>
          <w:snapToGrid w:val="0"/>
          <w:sz w:val="24"/>
        </w:rPr>
        <w:t xml:space="preserve">euro </w:t>
      </w:r>
      <w:r w:rsidR="0075594A" w:rsidRPr="0032456C">
        <w:rPr>
          <w:rFonts w:cs="Courier New"/>
          <w:i/>
          <w:iCs/>
          <w:snapToGrid w:val="0"/>
          <w:sz w:val="24"/>
        </w:rPr>
        <w:t>30.000,00</w:t>
      </w:r>
      <w:r w:rsidR="00B92522" w:rsidRPr="0032456C">
        <w:rPr>
          <w:rFonts w:cs="Courier New"/>
          <w:i/>
          <w:iCs/>
          <w:sz w:val="24"/>
          <w:szCs w:val="24"/>
          <w:lang w:eastAsia="en-US"/>
        </w:rPr>
        <w:t>;</w:t>
      </w:r>
    </w:p>
    <w:p w14:paraId="2914CDC8" w14:textId="3C60CD3B" w:rsidR="00317934" w:rsidRDefault="00317934" w:rsidP="00EF6C95">
      <w:pPr>
        <w:pStyle w:val="Testonormale"/>
        <w:spacing w:after="0"/>
        <w:rPr>
          <w:rFonts w:cs="Courier New"/>
          <w:i/>
          <w:iCs/>
          <w:sz w:val="24"/>
          <w:szCs w:val="24"/>
        </w:rPr>
      </w:pPr>
      <w:r w:rsidRPr="0032456C">
        <w:rPr>
          <w:rFonts w:cs="Courier New"/>
          <w:i/>
          <w:iCs/>
          <w:sz w:val="24"/>
          <w:szCs w:val="24"/>
          <w:lang w:eastAsia="en-US"/>
        </w:rPr>
        <w:t xml:space="preserve">- </w:t>
      </w:r>
      <w:r w:rsidR="003C6673" w:rsidRPr="0032456C">
        <w:rPr>
          <w:rFonts w:cs="Courier New"/>
          <w:i/>
          <w:iCs/>
          <w:sz w:val="24"/>
          <w:szCs w:val="24"/>
        </w:rPr>
        <w:t>costi stimati relativi alla manodopera:</w:t>
      </w:r>
      <w:r w:rsidR="00BF0B31" w:rsidRPr="0032456C">
        <w:rPr>
          <w:rFonts w:cs="Courier New"/>
          <w:i/>
          <w:iCs/>
          <w:sz w:val="24"/>
          <w:szCs w:val="24"/>
        </w:rPr>
        <w:t xml:space="preserve"> </w:t>
      </w:r>
      <w:r w:rsidR="003C6673" w:rsidRPr="0032456C">
        <w:rPr>
          <w:rFonts w:cs="Courier New"/>
          <w:i/>
          <w:iCs/>
          <w:sz w:val="24"/>
          <w:szCs w:val="24"/>
        </w:rPr>
        <w:t xml:space="preserve">euro </w:t>
      </w:r>
      <w:r w:rsidR="0032456C" w:rsidRPr="0032456C">
        <w:rPr>
          <w:rFonts w:cs="Courier New"/>
          <w:i/>
          <w:iCs/>
          <w:sz w:val="24"/>
          <w:szCs w:val="24"/>
        </w:rPr>
        <w:t>217.578,28</w:t>
      </w:r>
      <w:r w:rsidR="00BF0B31" w:rsidRPr="0032456C">
        <w:rPr>
          <w:rFonts w:cs="Courier New"/>
          <w:i/>
          <w:iCs/>
          <w:sz w:val="24"/>
          <w:szCs w:val="24"/>
        </w:rPr>
        <w:t>;</w:t>
      </w:r>
    </w:p>
    <w:p w14:paraId="7B699236" w14:textId="522BFF7E" w:rsidR="00222057" w:rsidRPr="00222057" w:rsidRDefault="00F429BA" w:rsidP="00222057">
      <w:pPr>
        <w:pStyle w:val="Testonormale"/>
        <w:spacing w:after="0"/>
        <w:rPr>
          <w:rFonts w:cs="Courier New"/>
          <w:i/>
          <w:iCs/>
          <w:sz w:val="24"/>
          <w:szCs w:val="24"/>
          <w:lang w:eastAsia="en-US"/>
        </w:rPr>
      </w:pPr>
      <w:r w:rsidRPr="00F429BA">
        <w:rPr>
          <w:rFonts w:cs="Courier New"/>
          <w:i/>
          <w:iCs/>
          <w:sz w:val="24"/>
          <w:szCs w:val="24"/>
          <w:lang w:eastAsia="en-US"/>
        </w:rPr>
        <w:t xml:space="preserve">Intervento </w:t>
      </w:r>
      <w:r w:rsidR="00775A63">
        <w:rPr>
          <w:rFonts w:cs="Courier New"/>
          <w:i/>
          <w:iCs/>
          <w:sz w:val="24"/>
          <w:szCs w:val="24"/>
          <w:lang w:eastAsia="en-US"/>
        </w:rPr>
        <w:t>2</w:t>
      </w:r>
      <w:r w:rsidR="00222057" w:rsidRPr="00222057">
        <w:rPr>
          <w:rFonts w:cs="Courier New"/>
          <w:i/>
          <w:iCs/>
          <w:sz w:val="24"/>
          <w:szCs w:val="24"/>
          <w:lang w:eastAsia="en-US"/>
        </w:rPr>
        <w:t xml:space="preserve">: Importo a base d’appalto (comprensivo di oneri per l’attuazione piani sicurezza): euro </w:t>
      </w:r>
      <w:r w:rsidR="00775A63" w:rsidRPr="00775A63">
        <w:rPr>
          <w:rFonts w:cs="Courier New"/>
          <w:i/>
          <w:iCs/>
          <w:sz w:val="24"/>
          <w:szCs w:val="24"/>
          <w:lang w:eastAsia="en-US"/>
        </w:rPr>
        <w:t>574.000,00</w:t>
      </w:r>
      <w:r w:rsidR="00222057" w:rsidRPr="00222057">
        <w:rPr>
          <w:rFonts w:cs="Courier New"/>
          <w:i/>
          <w:iCs/>
          <w:sz w:val="24"/>
          <w:szCs w:val="24"/>
          <w:lang w:eastAsia="en-US"/>
        </w:rPr>
        <w:t>;</w:t>
      </w:r>
    </w:p>
    <w:p w14:paraId="1C1B208C" w14:textId="5561E362" w:rsidR="00222057" w:rsidRPr="00222057" w:rsidRDefault="00222057" w:rsidP="00222057">
      <w:pPr>
        <w:pStyle w:val="Testonormale"/>
        <w:spacing w:after="0"/>
        <w:rPr>
          <w:rFonts w:cs="Courier New"/>
          <w:i/>
          <w:iCs/>
          <w:sz w:val="24"/>
          <w:szCs w:val="24"/>
          <w:lang w:eastAsia="en-US"/>
        </w:rPr>
      </w:pPr>
      <w:r w:rsidRPr="00222057">
        <w:rPr>
          <w:rFonts w:cs="Courier New"/>
          <w:i/>
          <w:iCs/>
          <w:sz w:val="24"/>
          <w:szCs w:val="24"/>
          <w:lang w:eastAsia="en-US"/>
        </w:rPr>
        <w:t xml:space="preserve">- Importo oneri per l’attuazione dei piani di sicurezza (non soggetti a ribasso): euro </w:t>
      </w:r>
      <w:r w:rsidR="00775A63">
        <w:rPr>
          <w:rFonts w:cs="Courier New"/>
          <w:i/>
          <w:iCs/>
          <w:sz w:val="24"/>
          <w:szCs w:val="24"/>
          <w:lang w:eastAsia="en-US"/>
        </w:rPr>
        <w:t>24.000,00</w:t>
      </w:r>
      <w:r w:rsidRPr="00222057">
        <w:rPr>
          <w:rFonts w:cs="Courier New"/>
          <w:i/>
          <w:iCs/>
          <w:sz w:val="24"/>
          <w:szCs w:val="24"/>
          <w:lang w:eastAsia="en-US"/>
        </w:rPr>
        <w:t>;</w:t>
      </w:r>
    </w:p>
    <w:p w14:paraId="0BF2D595" w14:textId="76233DC7" w:rsidR="00222057" w:rsidRDefault="00222057" w:rsidP="00222057">
      <w:pPr>
        <w:pStyle w:val="Testonormale"/>
        <w:spacing w:after="0"/>
        <w:rPr>
          <w:rFonts w:cs="Courier New"/>
          <w:i/>
          <w:iCs/>
          <w:sz w:val="24"/>
          <w:szCs w:val="24"/>
          <w:lang w:eastAsia="en-US"/>
        </w:rPr>
      </w:pPr>
      <w:r w:rsidRPr="00222057">
        <w:rPr>
          <w:rFonts w:cs="Courier New"/>
          <w:i/>
          <w:iCs/>
          <w:sz w:val="24"/>
          <w:szCs w:val="24"/>
          <w:lang w:eastAsia="en-US"/>
        </w:rPr>
        <w:t xml:space="preserve">- costi stimati relativi alla manodopera: euro </w:t>
      </w:r>
      <w:r w:rsidR="00243B11" w:rsidRPr="00243B11">
        <w:rPr>
          <w:rFonts w:cs="Courier New"/>
          <w:i/>
          <w:iCs/>
          <w:sz w:val="24"/>
          <w:szCs w:val="24"/>
          <w:lang w:eastAsia="en-US"/>
        </w:rPr>
        <w:t>159.067,39</w:t>
      </w:r>
    </w:p>
    <w:p w14:paraId="3AEDE442" w14:textId="40F6BA87" w:rsidR="00222057" w:rsidRPr="00222057" w:rsidRDefault="00F429BA" w:rsidP="00222057">
      <w:pPr>
        <w:pStyle w:val="Testonormale"/>
        <w:spacing w:after="0"/>
        <w:rPr>
          <w:rFonts w:cs="Courier New"/>
          <w:i/>
          <w:iCs/>
          <w:sz w:val="24"/>
          <w:szCs w:val="24"/>
          <w:lang w:eastAsia="en-US"/>
        </w:rPr>
      </w:pPr>
      <w:r w:rsidRPr="00F429BA">
        <w:rPr>
          <w:rFonts w:cs="Courier New"/>
          <w:i/>
          <w:iCs/>
          <w:sz w:val="24"/>
          <w:szCs w:val="24"/>
          <w:lang w:eastAsia="en-US"/>
        </w:rPr>
        <w:t>Intervento</w:t>
      </w:r>
      <w:r w:rsidR="00222057" w:rsidRPr="00222057">
        <w:rPr>
          <w:rFonts w:cs="Courier New"/>
          <w:i/>
          <w:iCs/>
          <w:sz w:val="24"/>
          <w:szCs w:val="24"/>
          <w:lang w:eastAsia="en-US"/>
        </w:rPr>
        <w:t xml:space="preserve"> </w:t>
      </w:r>
      <w:r w:rsidR="00775A63">
        <w:rPr>
          <w:rFonts w:cs="Courier New"/>
          <w:i/>
          <w:iCs/>
          <w:sz w:val="24"/>
          <w:szCs w:val="24"/>
          <w:lang w:eastAsia="en-US"/>
        </w:rPr>
        <w:t>3</w:t>
      </w:r>
      <w:r w:rsidR="00222057" w:rsidRPr="00222057">
        <w:rPr>
          <w:rFonts w:cs="Courier New"/>
          <w:i/>
          <w:iCs/>
          <w:sz w:val="24"/>
          <w:szCs w:val="24"/>
          <w:lang w:eastAsia="en-US"/>
        </w:rPr>
        <w:t xml:space="preserve">: Importo a base d’appalto (comprensivo di oneri per l’attuazione piani sicurezza): euro </w:t>
      </w:r>
      <w:r w:rsidR="009472B9" w:rsidRPr="009472B9">
        <w:rPr>
          <w:rFonts w:cs="Courier New"/>
          <w:i/>
          <w:iCs/>
          <w:sz w:val="24"/>
          <w:szCs w:val="24"/>
          <w:lang w:eastAsia="en-US"/>
        </w:rPr>
        <w:t>787.608,22</w:t>
      </w:r>
      <w:r w:rsidR="00222057" w:rsidRPr="00222057">
        <w:rPr>
          <w:rFonts w:cs="Courier New"/>
          <w:i/>
          <w:iCs/>
          <w:sz w:val="24"/>
          <w:szCs w:val="24"/>
          <w:lang w:eastAsia="en-US"/>
        </w:rPr>
        <w:t>;</w:t>
      </w:r>
    </w:p>
    <w:p w14:paraId="535A9A5B" w14:textId="59021FE5" w:rsidR="00222057" w:rsidRPr="00222057" w:rsidRDefault="00222057" w:rsidP="00222057">
      <w:pPr>
        <w:pStyle w:val="Testonormale"/>
        <w:spacing w:after="0"/>
        <w:rPr>
          <w:rFonts w:cs="Courier New"/>
          <w:i/>
          <w:iCs/>
          <w:sz w:val="24"/>
          <w:szCs w:val="24"/>
          <w:lang w:eastAsia="en-US"/>
        </w:rPr>
      </w:pPr>
      <w:r w:rsidRPr="00222057">
        <w:rPr>
          <w:rFonts w:cs="Courier New"/>
          <w:i/>
          <w:iCs/>
          <w:sz w:val="24"/>
          <w:szCs w:val="24"/>
          <w:lang w:eastAsia="en-US"/>
        </w:rPr>
        <w:t xml:space="preserve">- Importo oneri per l’attuazione dei piani di sicurezza (non soggetti a ribasso): euro </w:t>
      </w:r>
      <w:r w:rsidR="007C71DA" w:rsidRPr="007C71DA">
        <w:rPr>
          <w:rFonts w:cs="Courier New"/>
          <w:i/>
          <w:iCs/>
          <w:sz w:val="24"/>
          <w:szCs w:val="24"/>
          <w:lang w:eastAsia="en-US"/>
        </w:rPr>
        <w:t>15.000,00</w:t>
      </w:r>
      <w:r w:rsidRPr="00222057">
        <w:rPr>
          <w:rFonts w:cs="Courier New"/>
          <w:i/>
          <w:iCs/>
          <w:sz w:val="24"/>
          <w:szCs w:val="24"/>
          <w:lang w:eastAsia="en-US"/>
        </w:rPr>
        <w:t>;</w:t>
      </w:r>
    </w:p>
    <w:p w14:paraId="7E4B8057" w14:textId="3D305BAD" w:rsidR="00222057" w:rsidRPr="00D34C3A" w:rsidRDefault="00222057" w:rsidP="00222057">
      <w:pPr>
        <w:pStyle w:val="Testonormale"/>
        <w:spacing w:after="0"/>
        <w:rPr>
          <w:rFonts w:cs="Courier New"/>
          <w:i/>
          <w:iCs/>
          <w:sz w:val="24"/>
          <w:szCs w:val="24"/>
          <w:lang w:eastAsia="en-US"/>
        </w:rPr>
      </w:pPr>
      <w:r w:rsidRPr="00222057">
        <w:rPr>
          <w:rFonts w:cs="Courier New"/>
          <w:i/>
          <w:iCs/>
          <w:sz w:val="24"/>
          <w:szCs w:val="24"/>
          <w:lang w:eastAsia="en-US"/>
        </w:rPr>
        <w:t xml:space="preserve">- costi stimati relativi alla manodopera: euro </w:t>
      </w:r>
      <w:r w:rsidR="006D1A97" w:rsidRPr="006D1A97">
        <w:rPr>
          <w:rFonts w:cs="Courier New"/>
          <w:i/>
          <w:iCs/>
          <w:sz w:val="24"/>
          <w:szCs w:val="24"/>
          <w:lang w:eastAsia="en-US"/>
        </w:rPr>
        <w:t>250.880,83</w:t>
      </w:r>
      <w:r w:rsidRPr="00222057">
        <w:rPr>
          <w:rFonts w:cs="Courier New"/>
          <w:i/>
          <w:iCs/>
          <w:sz w:val="24"/>
          <w:szCs w:val="24"/>
          <w:lang w:eastAsia="en-US"/>
        </w:rPr>
        <w:t>;</w:t>
      </w:r>
    </w:p>
    <w:p w14:paraId="1E272F8D" w14:textId="515ED299" w:rsidR="00CE527E" w:rsidRDefault="003217A7" w:rsidP="007E2CAD">
      <w:pPr>
        <w:pStyle w:val="Testonormale"/>
        <w:spacing w:after="0"/>
        <w:rPr>
          <w:rFonts w:cs="Courier New"/>
          <w:i/>
          <w:iCs/>
          <w:sz w:val="24"/>
          <w:szCs w:val="24"/>
        </w:rPr>
      </w:pPr>
      <w:r w:rsidRPr="00D34C3A">
        <w:rPr>
          <w:rFonts w:cs="Courier New"/>
          <w:i/>
          <w:iCs/>
          <w:sz w:val="24"/>
          <w:szCs w:val="24"/>
        </w:rPr>
        <w:t xml:space="preserve">- </w:t>
      </w:r>
      <w:r w:rsidR="007F6264" w:rsidRPr="00D34C3A">
        <w:rPr>
          <w:rFonts w:cs="Courier New"/>
          <w:i/>
          <w:iCs/>
          <w:sz w:val="24"/>
          <w:szCs w:val="24"/>
        </w:rPr>
        <w:t>C</w:t>
      </w:r>
      <w:r w:rsidRPr="00D34C3A">
        <w:rPr>
          <w:rFonts w:cs="Courier New"/>
          <w:i/>
          <w:iCs/>
          <w:sz w:val="24"/>
          <w:szCs w:val="24"/>
        </w:rPr>
        <w:t>ategoria</w:t>
      </w:r>
      <w:r w:rsidR="005E47E3" w:rsidRPr="00D34C3A">
        <w:rPr>
          <w:rFonts w:cs="Courier New"/>
          <w:i/>
          <w:iCs/>
          <w:sz w:val="24"/>
          <w:szCs w:val="24"/>
        </w:rPr>
        <w:t xml:space="preserve"> prevalente</w:t>
      </w:r>
      <w:r w:rsidRPr="00D34C3A">
        <w:rPr>
          <w:rFonts w:cs="Courier New"/>
          <w:i/>
          <w:iCs/>
          <w:sz w:val="24"/>
          <w:szCs w:val="24"/>
        </w:rPr>
        <w:t xml:space="preserve">: </w:t>
      </w:r>
      <w:r w:rsidR="008F0967" w:rsidRPr="00D34C3A">
        <w:rPr>
          <w:rFonts w:cs="Courier New"/>
          <w:i/>
          <w:iCs/>
          <w:sz w:val="24"/>
          <w:szCs w:val="24"/>
        </w:rPr>
        <w:t xml:space="preserve">OG 8 class. </w:t>
      </w:r>
      <w:r w:rsidR="00784E1F" w:rsidRPr="00D34C3A">
        <w:rPr>
          <w:rFonts w:cs="Courier New"/>
          <w:i/>
          <w:iCs/>
          <w:sz w:val="24"/>
          <w:szCs w:val="24"/>
        </w:rPr>
        <w:t>I</w:t>
      </w:r>
      <w:r w:rsidR="008F0967" w:rsidRPr="00D34C3A">
        <w:rPr>
          <w:rFonts w:cs="Courier New"/>
          <w:i/>
          <w:iCs/>
          <w:sz w:val="24"/>
          <w:szCs w:val="24"/>
        </w:rPr>
        <w:t>II</w:t>
      </w:r>
      <w:r w:rsidRPr="00D34C3A">
        <w:rPr>
          <w:rFonts w:cs="Courier New"/>
          <w:i/>
          <w:iCs/>
          <w:sz w:val="24"/>
          <w:szCs w:val="24"/>
        </w:rPr>
        <w:t>;</w:t>
      </w:r>
    </w:p>
    <w:p w14:paraId="3580A1A1" w14:textId="2843CC03" w:rsidR="009417F0" w:rsidRPr="00221377" w:rsidRDefault="00B51B2E" w:rsidP="008363AB">
      <w:pPr>
        <w:pStyle w:val="Testonormale"/>
        <w:spacing w:after="0"/>
        <w:rPr>
          <w:rFonts w:cs="Courier New"/>
          <w:sz w:val="24"/>
          <w:szCs w:val="24"/>
        </w:rPr>
      </w:pPr>
      <w:r w:rsidRPr="00D34C3A">
        <w:rPr>
          <w:rFonts w:cs="Courier New"/>
          <w:b/>
          <w:bCs/>
          <w:sz w:val="24"/>
          <w:szCs w:val="24"/>
        </w:rPr>
        <w:t>II</w:t>
      </w:r>
      <w:r w:rsidR="002B4C32" w:rsidRPr="00D34C3A">
        <w:rPr>
          <w:rFonts w:cs="Courier New"/>
          <w:b/>
          <w:bCs/>
          <w:sz w:val="24"/>
          <w:szCs w:val="24"/>
        </w:rPr>
        <w:t>.</w:t>
      </w:r>
      <w:r w:rsidR="00230814" w:rsidRPr="00D34C3A">
        <w:rPr>
          <w:rFonts w:cs="Courier New"/>
          <w:b/>
          <w:bCs/>
          <w:sz w:val="24"/>
          <w:szCs w:val="24"/>
        </w:rPr>
        <w:t>8</w:t>
      </w:r>
      <w:r w:rsidR="002B4C32" w:rsidRPr="00D34C3A">
        <w:rPr>
          <w:rFonts w:cs="Courier New"/>
          <w:b/>
          <w:bCs/>
          <w:sz w:val="24"/>
          <w:szCs w:val="24"/>
        </w:rPr>
        <w:t>)</w:t>
      </w:r>
      <w:r w:rsidR="00623F91" w:rsidRPr="00D34C3A">
        <w:rPr>
          <w:rFonts w:cs="Courier New"/>
          <w:sz w:val="24"/>
          <w:szCs w:val="24"/>
        </w:rPr>
        <w:t xml:space="preserve"> </w:t>
      </w:r>
      <w:r w:rsidR="002B4C32" w:rsidRPr="00D34C3A">
        <w:rPr>
          <w:rFonts w:cs="Courier New"/>
          <w:b/>
          <w:bCs/>
          <w:sz w:val="24"/>
          <w:szCs w:val="24"/>
        </w:rPr>
        <w:t>DURATA DELL’APPALTO O TERMINE DI ESECUZIONE</w:t>
      </w:r>
      <w:r w:rsidR="00112E9B" w:rsidRPr="00D34C3A">
        <w:rPr>
          <w:rFonts w:cs="Courier New"/>
          <w:sz w:val="24"/>
          <w:szCs w:val="24"/>
        </w:rPr>
        <w:t>:</w:t>
      </w:r>
      <w:r w:rsidR="00112E9B" w:rsidRPr="00D34C3A">
        <w:rPr>
          <w:rFonts w:cs="Courier New"/>
          <w:i/>
          <w:iCs/>
          <w:sz w:val="24"/>
          <w:szCs w:val="24"/>
        </w:rPr>
        <w:t xml:space="preserve"> </w:t>
      </w:r>
      <w:r w:rsidR="0012503B" w:rsidRPr="0012503B">
        <w:rPr>
          <w:rFonts w:cs="Courier New"/>
          <w:i/>
          <w:iCs/>
          <w:sz w:val="24"/>
          <w:szCs w:val="24"/>
        </w:rPr>
        <w:t>La durata complessiva sarà data dalla somma delle durate dei singoli Ordini di Lavorazione come indicato sia nel CSA che nello Schema di contratto, da ultimarsi non oltre il 31/12/2025 (stimati 760 giorni da realizzarsi nelle annualità 2022-2024-2025</w:t>
      </w:r>
      <w:r w:rsidR="009417F0" w:rsidRPr="0012503B">
        <w:rPr>
          <w:rFonts w:cs="Courier New"/>
          <w:sz w:val="24"/>
          <w:szCs w:val="24"/>
        </w:rPr>
        <w:t>;</w:t>
      </w:r>
    </w:p>
    <w:p w14:paraId="3223AB4D" w14:textId="19C0FC76" w:rsidR="009417F0" w:rsidRPr="00221377" w:rsidRDefault="004403EA" w:rsidP="001A19F1">
      <w:pPr>
        <w:pStyle w:val="Testonormale"/>
        <w:spacing w:after="0"/>
        <w:rPr>
          <w:rFonts w:cs="Courier New"/>
          <w:b/>
          <w:sz w:val="24"/>
          <w:szCs w:val="24"/>
        </w:rPr>
      </w:pPr>
      <w:r>
        <w:rPr>
          <w:rFonts w:cs="Courier New"/>
          <w:b/>
          <w:sz w:val="24"/>
          <w:szCs w:val="24"/>
        </w:rPr>
        <w:t>SEZIONE</w:t>
      </w:r>
      <w:r w:rsidR="00057B34">
        <w:rPr>
          <w:rFonts w:cs="Courier New"/>
          <w:b/>
          <w:sz w:val="24"/>
          <w:szCs w:val="24"/>
        </w:rPr>
        <w:t xml:space="preserve"> III</w:t>
      </w:r>
      <w:r w:rsidR="00A53BEF">
        <w:rPr>
          <w:rFonts w:cs="Courier New"/>
          <w:b/>
          <w:sz w:val="24"/>
          <w:szCs w:val="24"/>
        </w:rPr>
        <w:t>:</w:t>
      </w:r>
      <w:r w:rsidR="00982D75" w:rsidRPr="00221377">
        <w:rPr>
          <w:rFonts w:cs="Courier New"/>
          <w:b/>
          <w:sz w:val="24"/>
          <w:szCs w:val="24"/>
        </w:rPr>
        <w:t xml:space="preserve"> INFORMAZIONI DI CARATTERE GIURIDICO, ECONOMICO, FINA</w:t>
      </w:r>
      <w:r w:rsidR="006711FC" w:rsidRPr="00221377">
        <w:rPr>
          <w:rFonts w:cs="Courier New"/>
          <w:b/>
          <w:sz w:val="24"/>
          <w:szCs w:val="24"/>
        </w:rPr>
        <w:t>N</w:t>
      </w:r>
      <w:r w:rsidR="00982D75" w:rsidRPr="00221377">
        <w:rPr>
          <w:rFonts w:cs="Courier New"/>
          <w:b/>
          <w:sz w:val="24"/>
          <w:szCs w:val="24"/>
        </w:rPr>
        <w:t>ZIARIO E TECNICO</w:t>
      </w:r>
    </w:p>
    <w:p w14:paraId="7C8D0222" w14:textId="0C7AC258" w:rsidR="00041436" w:rsidRPr="00F26D0C" w:rsidRDefault="0060222F" w:rsidP="00041436">
      <w:pPr>
        <w:spacing w:after="0"/>
        <w:rPr>
          <w:rFonts w:ascii="Courier New" w:hAnsi="Courier New" w:cs="Courier New"/>
          <w:i/>
          <w:iCs/>
          <w:spacing w:val="-2"/>
          <w:szCs w:val="24"/>
        </w:rPr>
      </w:pPr>
      <w:r>
        <w:rPr>
          <w:rFonts w:ascii="Courier New" w:hAnsi="Courier New" w:cs="Courier New"/>
          <w:b/>
          <w:bCs/>
          <w:spacing w:val="-2"/>
          <w:szCs w:val="24"/>
        </w:rPr>
        <w:t>III</w:t>
      </w:r>
      <w:r w:rsidR="00D26C6A" w:rsidRPr="001A19F1">
        <w:rPr>
          <w:rFonts w:ascii="Courier New" w:hAnsi="Courier New" w:cs="Courier New"/>
          <w:b/>
          <w:bCs/>
          <w:spacing w:val="-2"/>
          <w:szCs w:val="24"/>
        </w:rPr>
        <w:t>.1</w:t>
      </w:r>
      <w:r w:rsidR="003F1E1F" w:rsidRPr="001A19F1">
        <w:rPr>
          <w:rFonts w:ascii="Courier New" w:hAnsi="Courier New" w:cs="Courier New"/>
          <w:b/>
          <w:bCs/>
          <w:spacing w:val="-2"/>
          <w:szCs w:val="24"/>
        </w:rPr>
        <w:t>)</w:t>
      </w:r>
      <w:r w:rsidR="003F1E1F" w:rsidRPr="00221377">
        <w:rPr>
          <w:rFonts w:ascii="Courier New" w:hAnsi="Courier New" w:cs="Courier New"/>
          <w:spacing w:val="-2"/>
          <w:szCs w:val="24"/>
        </w:rPr>
        <w:t xml:space="preserve"> </w:t>
      </w:r>
      <w:r w:rsidR="00041436" w:rsidRPr="003D623A">
        <w:rPr>
          <w:rFonts w:ascii="Courier New" w:hAnsi="Courier New" w:cs="Courier New"/>
          <w:b/>
          <w:bCs/>
          <w:spacing w:val="-2"/>
          <w:szCs w:val="24"/>
        </w:rPr>
        <w:t>EVENTUALI CAUZIONI E GARANZIE RICHIESTE</w:t>
      </w:r>
      <w:r w:rsidR="00041436">
        <w:rPr>
          <w:rFonts w:ascii="Courier New" w:hAnsi="Courier New" w:cs="Courier New"/>
          <w:spacing w:val="-2"/>
          <w:szCs w:val="24"/>
        </w:rPr>
        <w:t xml:space="preserve">: </w:t>
      </w:r>
      <w:r w:rsidR="00041436" w:rsidRPr="00F26D0C">
        <w:rPr>
          <w:rFonts w:ascii="Courier New" w:hAnsi="Courier New" w:cs="Courier New"/>
          <w:i/>
          <w:iCs/>
          <w:spacing w:val="-2"/>
          <w:szCs w:val="24"/>
        </w:rPr>
        <w:t>si rinvia al disciplinare di gara;</w:t>
      </w:r>
    </w:p>
    <w:p w14:paraId="1D6F7CD2" w14:textId="4A4E1FC9" w:rsidR="00F61334" w:rsidRPr="00F26D0C" w:rsidRDefault="003D623A" w:rsidP="002E1367">
      <w:pPr>
        <w:spacing w:after="0"/>
        <w:rPr>
          <w:rFonts w:ascii="Courier New" w:hAnsi="Courier New" w:cs="Courier New"/>
          <w:i/>
          <w:iCs/>
          <w:spacing w:val="-2"/>
          <w:szCs w:val="24"/>
        </w:rPr>
      </w:pPr>
      <w:r w:rsidRPr="003D623A">
        <w:rPr>
          <w:rFonts w:ascii="Courier New" w:hAnsi="Courier New" w:cs="Courier New"/>
          <w:b/>
          <w:bCs/>
          <w:spacing w:val="-2"/>
          <w:szCs w:val="24"/>
        </w:rPr>
        <w:t>III.2)</w:t>
      </w:r>
      <w:r w:rsidRPr="003D623A">
        <w:rPr>
          <w:rFonts w:ascii="Courier New" w:hAnsi="Courier New" w:cs="Courier New"/>
          <w:spacing w:val="-2"/>
          <w:szCs w:val="24"/>
        </w:rPr>
        <w:t xml:space="preserve"> </w:t>
      </w:r>
      <w:r w:rsidR="003F1E1F" w:rsidRPr="003D623A">
        <w:rPr>
          <w:rFonts w:ascii="Courier New" w:hAnsi="Courier New" w:cs="Courier New"/>
          <w:b/>
          <w:bCs/>
          <w:spacing w:val="-2"/>
          <w:szCs w:val="24"/>
        </w:rPr>
        <w:t xml:space="preserve">CONDIZIONI </w:t>
      </w:r>
      <w:r w:rsidR="00041436" w:rsidRPr="003D623A">
        <w:rPr>
          <w:rFonts w:ascii="Courier New" w:hAnsi="Courier New" w:cs="Courier New"/>
          <w:b/>
          <w:bCs/>
          <w:spacing w:val="-2"/>
          <w:szCs w:val="24"/>
        </w:rPr>
        <w:t>DI PARTECIPAZIONE</w:t>
      </w:r>
      <w:r w:rsidR="008E716C" w:rsidRPr="00221377">
        <w:rPr>
          <w:rFonts w:ascii="Courier New" w:hAnsi="Courier New" w:cs="Courier New"/>
          <w:spacing w:val="-2"/>
          <w:szCs w:val="24"/>
        </w:rPr>
        <w:t>:</w:t>
      </w:r>
      <w:r w:rsidR="00273D27" w:rsidRPr="00273D27">
        <w:rPr>
          <w:rFonts w:ascii="Courier New" w:hAnsi="Courier New" w:cs="Courier New"/>
          <w:spacing w:val="-2"/>
          <w:szCs w:val="24"/>
        </w:rPr>
        <w:t xml:space="preserve"> </w:t>
      </w:r>
      <w:r w:rsidR="00273D27" w:rsidRPr="00F26D0C">
        <w:rPr>
          <w:rFonts w:ascii="Courier New" w:hAnsi="Courier New" w:cs="Courier New"/>
          <w:i/>
          <w:iCs/>
          <w:spacing w:val="-2"/>
          <w:szCs w:val="24"/>
        </w:rPr>
        <w:t xml:space="preserve">si </w:t>
      </w:r>
      <w:r w:rsidR="00273D27" w:rsidRPr="00F26D0C">
        <w:rPr>
          <w:rFonts w:ascii="Courier New" w:hAnsi="Courier New" w:cs="Courier New"/>
          <w:i/>
          <w:iCs/>
          <w:color w:val="000000"/>
          <w:szCs w:val="24"/>
        </w:rPr>
        <w:t>rinvia al disciplinare di gara;</w:t>
      </w:r>
    </w:p>
    <w:p w14:paraId="35BC7CFE" w14:textId="7D23B8DC" w:rsidR="00D02B19" w:rsidRPr="00221377" w:rsidRDefault="00981B71" w:rsidP="009C15A9">
      <w:pPr>
        <w:pStyle w:val="Testonormale"/>
        <w:tabs>
          <w:tab w:val="left" w:pos="0"/>
        </w:tabs>
        <w:spacing w:after="0"/>
        <w:rPr>
          <w:rFonts w:cs="Courier New"/>
          <w:b/>
          <w:sz w:val="24"/>
          <w:szCs w:val="24"/>
        </w:rPr>
      </w:pPr>
      <w:r>
        <w:rPr>
          <w:rFonts w:cs="Courier New"/>
          <w:b/>
          <w:sz w:val="24"/>
          <w:szCs w:val="24"/>
        </w:rPr>
        <w:t>SEZIONE</w:t>
      </w:r>
      <w:r w:rsidR="001878C3">
        <w:rPr>
          <w:rFonts w:cs="Courier New"/>
          <w:b/>
          <w:sz w:val="24"/>
          <w:szCs w:val="24"/>
        </w:rPr>
        <w:t xml:space="preserve"> IV: </w:t>
      </w:r>
      <w:r w:rsidR="00982D75" w:rsidRPr="00221377">
        <w:rPr>
          <w:rFonts w:cs="Courier New"/>
          <w:b/>
          <w:sz w:val="24"/>
          <w:szCs w:val="24"/>
        </w:rPr>
        <w:t>PROCEDURA</w:t>
      </w:r>
    </w:p>
    <w:p w14:paraId="6593C233" w14:textId="320D37E3" w:rsidR="002D399A" w:rsidRPr="00B046A8" w:rsidRDefault="001878C3" w:rsidP="009C15A9">
      <w:pPr>
        <w:pStyle w:val="Testonormale"/>
        <w:tabs>
          <w:tab w:val="left" w:pos="0"/>
        </w:tabs>
        <w:spacing w:after="0"/>
        <w:rPr>
          <w:rFonts w:cs="Courier New"/>
          <w:b/>
          <w:bCs/>
          <w:sz w:val="24"/>
          <w:szCs w:val="24"/>
        </w:rPr>
      </w:pPr>
      <w:r w:rsidRPr="00B046A8">
        <w:rPr>
          <w:rFonts w:cs="Courier New"/>
          <w:b/>
          <w:bCs/>
          <w:sz w:val="24"/>
          <w:szCs w:val="24"/>
        </w:rPr>
        <w:t>IV</w:t>
      </w:r>
      <w:r w:rsidR="008C154C" w:rsidRPr="00B046A8">
        <w:rPr>
          <w:rFonts w:cs="Courier New"/>
          <w:b/>
          <w:bCs/>
          <w:sz w:val="24"/>
          <w:szCs w:val="24"/>
        </w:rPr>
        <w:t xml:space="preserve">.1) </w:t>
      </w:r>
      <w:r w:rsidR="004F46A4" w:rsidRPr="00B046A8">
        <w:rPr>
          <w:rFonts w:cs="Courier New"/>
          <w:b/>
          <w:bCs/>
          <w:sz w:val="24"/>
          <w:szCs w:val="24"/>
        </w:rPr>
        <w:t>T</w:t>
      </w:r>
      <w:r w:rsidR="002D399A" w:rsidRPr="00B046A8">
        <w:rPr>
          <w:rFonts w:cs="Courier New"/>
          <w:b/>
          <w:bCs/>
          <w:sz w:val="24"/>
          <w:szCs w:val="24"/>
        </w:rPr>
        <w:t>IPO DI PROCEDURA:</w:t>
      </w:r>
      <w:r w:rsidR="00B046A8">
        <w:rPr>
          <w:rFonts w:cs="Courier New"/>
          <w:b/>
          <w:bCs/>
          <w:sz w:val="24"/>
          <w:szCs w:val="24"/>
        </w:rPr>
        <w:t xml:space="preserve"> </w:t>
      </w:r>
      <w:r w:rsidR="002D399A" w:rsidRPr="00E450E5">
        <w:rPr>
          <w:rFonts w:cs="Courier New"/>
          <w:i/>
          <w:iCs/>
          <w:noProof/>
          <w:sz w:val="24"/>
          <w:szCs w:val="24"/>
        </w:rPr>
        <w:t>Procedura aperta</w:t>
      </w:r>
      <w:r w:rsidR="002D399A" w:rsidRPr="00E450E5">
        <w:rPr>
          <w:rFonts w:cs="Courier New"/>
          <w:i/>
          <w:iCs/>
          <w:sz w:val="24"/>
          <w:szCs w:val="24"/>
        </w:rPr>
        <w:t xml:space="preserve"> di cui all’art. </w:t>
      </w:r>
      <w:r w:rsidR="0005691E" w:rsidRPr="00E450E5">
        <w:rPr>
          <w:rFonts w:cs="Courier New"/>
          <w:i/>
          <w:iCs/>
          <w:sz w:val="24"/>
          <w:szCs w:val="24"/>
        </w:rPr>
        <w:t>60</w:t>
      </w:r>
      <w:r w:rsidR="002D399A" w:rsidRPr="00E450E5">
        <w:rPr>
          <w:rFonts w:cs="Courier New"/>
          <w:i/>
          <w:iCs/>
          <w:sz w:val="24"/>
          <w:szCs w:val="24"/>
        </w:rPr>
        <w:t xml:space="preserve">, D.Lgs. </w:t>
      </w:r>
      <w:r w:rsidR="008C2817" w:rsidRPr="00E450E5">
        <w:rPr>
          <w:rFonts w:cs="Courier New"/>
          <w:i/>
          <w:iCs/>
          <w:sz w:val="24"/>
          <w:szCs w:val="24"/>
        </w:rPr>
        <w:t xml:space="preserve">n. </w:t>
      </w:r>
      <w:r w:rsidR="0005691E" w:rsidRPr="00E450E5">
        <w:rPr>
          <w:rFonts w:cs="Courier New"/>
          <w:i/>
          <w:iCs/>
          <w:sz w:val="24"/>
          <w:szCs w:val="24"/>
        </w:rPr>
        <w:t>50/</w:t>
      </w:r>
      <w:r w:rsidR="0005691E" w:rsidRPr="000559DB">
        <w:rPr>
          <w:rFonts w:cs="Courier New"/>
          <w:i/>
          <w:iCs/>
          <w:sz w:val="24"/>
          <w:szCs w:val="24"/>
        </w:rPr>
        <w:t>2016</w:t>
      </w:r>
      <w:r w:rsidR="002D399A" w:rsidRPr="000559DB">
        <w:rPr>
          <w:rFonts w:cs="Courier New"/>
          <w:i/>
          <w:iCs/>
          <w:sz w:val="24"/>
          <w:szCs w:val="24"/>
        </w:rPr>
        <w:t>, come d</w:t>
      </w:r>
      <w:r w:rsidR="005E2685" w:rsidRPr="000559DB">
        <w:rPr>
          <w:rFonts w:cs="Courier New"/>
          <w:i/>
          <w:iCs/>
          <w:sz w:val="24"/>
          <w:szCs w:val="24"/>
        </w:rPr>
        <w:t>a determinazion</w:t>
      </w:r>
      <w:r w:rsidR="004642C6" w:rsidRPr="000559DB">
        <w:rPr>
          <w:rFonts w:cs="Courier New"/>
          <w:i/>
          <w:iCs/>
          <w:sz w:val="24"/>
          <w:szCs w:val="24"/>
        </w:rPr>
        <w:t>i</w:t>
      </w:r>
      <w:r w:rsidR="005E2685" w:rsidRPr="000559DB">
        <w:rPr>
          <w:rFonts w:cs="Courier New"/>
          <w:i/>
          <w:iCs/>
          <w:sz w:val="24"/>
          <w:szCs w:val="24"/>
        </w:rPr>
        <w:t xml:space="preserve"> a contrarre</w:t>
      </w:r>
      <w:r w:rsidR="002D399A" w:rsidRPr="000559DB">
        <w:rPr>
          <w:rFonts w:cs="Courier New"/>
          <w:i/>
          <w:iCs/>
          <w:sz w:val="24"/>
          <w:szCs w:val="24"/>
        </w:rPr>
        <w:t xml:space="preserve"> </w:t>
      </w:r>
      <w:r w:rsidR="005E2685" w:rsidRPr="000559DB">
        <w:rPr>
          <w:rFonts w:cs="Courier New"/>
          <w:i/>
          <w:iCs/>
          <w:sz w:val="24"/>
          <w:szCs w:val="24"/>
        </w:rPr>
        <w:t xml:space="preserve">n. </w:t>
      </w:r>
      <w:r w:rsidR="00944B5F" w:rsidRPr="000559DB">
        <w:rPr>
          <w:rFonts w:cs="Courier New"/>
          <w:i/>
          <w:iCs/>
          <w:sz w:val="24"/>
          <w:szCs w:val="24"/>
        </w:rPr>
        <w:t>3124</w:t>
      </w:r>
      <w:r w:rsidR="00D857E1" w:rsidRPr="000559DB">
        <w:rPr>
          <w:rFonts w:cs="Courier New"/>
          <w:i/>
          <w:iCs/>
          <w:sz w:val="24"/>
          <w:szCs w:val="24"/>
        </w:rPr>
        <w:t xml:space="preserve"> </w:t>
      </w:r>
      <w:r w:rsidR="00997BAD" w:rsidRPr="000559DB">
        <w:rPr>
          <w:rFonts w:cs="Courier New"/>
          <w:i/>
          <w:iCs/>
          <w:sz w:val="24"/>
          <w:szCs w:val="24"/>
        </w:rPr>
        <w:t>del</w:t>
      </w:r>
      <w:r w:rsidR="00544AFF" w:rsidRPr="000559DB">
        <w:rPr>
          <w:rFonts w:cs="Courier New"/>
          <w:i/>
          <w:iCs/>
          <w:sz w:val="24"/>
          <w:szCs w:val="24"/>
        </w:rPr>
        <w:t xml:space="preserve"> </w:t>
      </w:r>
      <w:r w:rsidR="00807B06" w:rsidRPr="000559DB">
        <w:rPr>
          <w:rFonts w:cs="Courier New"/>
          <w:i/>
          <w:iCs/>
          <w:sz w:val="24"/>
          <w:szCs w:val="24"/>
        </w:rPr>
        <w:t>07</w:t>
      </w:r>
      <w:r w:rsidR="00544AFF" w:rsidRPr="000559DB">
        <w:rPr>
          <w:rFonts w:cs="Courier New"/>
          <w:i/>
          <w:iCs/>
          <w:sz w:val="24"/>
          <w:szCs w:val="24"/>
        </w:rPr>
        <w:t>/</w:t>
      </w:r>
      <w:r w:rsidR="00A43185" w:rsidRPr="000559DB">
        <w:rPr>
          <w:rFonts w:cs="Courier New"/>
          <w:i/>
          <w:iCs/>
          <w:sz w:val="24"/>
          <w:szCs w:val="24"/>
        </w:rPr>
        <w:t>0</w:t>
      </w:r>
      <w:r w:rsidR="00807B06" w:rsidRPr="000559DB">
        <w:rPr>
          <w:rFonts w:cs="Courier New"/>
          <w:i/>
          <w:iCs/>
          <w:sz w:val="24"/>
          <w:szCs w:val="24"/>
        </w:rPr>
        <w:t>9</w:t>
      </w:r>
      <w:r w:rsidR="00544AFF" w:rsidRPr="000559DB">
        <w:rPr>
          <w:rFonts w:cs="Courier New"/>
          <w:i/>
          <w:iCs/>
          <w:sz w:val="24"/>
          <w:szCs w:val="24"/>
        </w:rPr>
        <w:t>/</w:t>
      </w:r>
      <w:r w:rsidR="00A43185" w:rsidRPr="000559DB">
        <w:rPr>
          <w:rFonts w:cs="Courier New"/>
          <w:i/>
          <w:iCs/>
          <w:sz w:val="24"/>
          <w:szCs w:val="24"/>
        </w:rPr>
        <w:t>2022</w:t>
      </w:r>
      <w:r w:rsidR="004642C6" w:rsidRPr="000559DB">
        <w:rPr>
          <w:rFonts w:cs="Courier New"/>
          <w:i/>
          <w:iCs/>
          <w:sz w:val="24"/>
          <w:szCs w:val="24"/>
        </w:rPr>
        <w:t>, n.</w:t>
      </w:r>
      <w:r w:rsidR="00B1282D" w:rsidRPr="000559DB">
        <w:rPr>
          <w:rFonts w:cs="Courier New"/>
          <w:i/>
          <w:iCs/>
          <w:sz w:val="24"/>
          <w:szCs w:val="24"/>
        </w:rPr>
        <w:t xml:space="preserve"> </w:t>
      </w:r>
      <w:r w:rsidR="000559DB" w:rsidRPr="000559DB">
        <w:rPr>
          <w:rFonts w:cs="Courier New"/>
          <w:i/>
          <w:iCs/>
          <w:sz w:val="24"/>
          <w:szCs w:val="24"/>
        </w:rPr>
        <w:t>3131</w:t>
      </w:r>
      <w:r w:rsidR="004642C6" w:rsidRPr="000559DB">
        <w:rPr>
          <w:rFonts w:cs="Courier New"/>
          <w:i/>
          <w:iCs/>
          <w:sz w:val="24"/>
          <w:szCs w:val="24"/>
        </w:rPr>
        <w:t xml:space="preserve"> del </w:t>
      </w:r>
      <w:r w:rsidR="000559DB" w:rsidRPr="000559DB">
        <w:rPr>
          <w:rFonts w:cs="Courier New"/>
          <w:i/>
          <w:iCs/>
          <w:sz w:val="24"/>
          <w:szCs w:val="24"/>
        </w:rPr>
        <w:t>08</w:t>
      </w:r>
      <w:r w:rsidR="004642C6" w:rsidRPr="000559DB">
        <w:rPr>
          <w:rFonts w:cs="Courier New"/>
          <w:i/>
          <w:iCs/>
          <w:sz w:val="24"/>
          <w:szCs w:val="24"/>
        </w:rPr>
        <w:t>/</w:t>
      </w:r>
      <w:r w:rsidR="000559DB" w:rsidRPr="000559DB">
        <w:rPr>
          <w:rFonts w:cs="Courier New"/>
          <w:i/>
          <w:iCs/>
          <w:sz w:val="24"/>
          <w:szCs w:val="24"/>
        </w:rPr>
        <w:t>09</w:t>
      </w:r>
      <w:r w:rsidR="004642C6" w:rsidRPr="000559DB">
        <w:rPr>
          <w:rFonts w:cs="Courier New"/>
          <w:i/>
          <w:iCs/>
          <w:sz w:val="24"/>
          <w:szCs w:val="24"/>
        </w:rPr>
        <w:t>/2022</w:t>
      </w:r>
      <w:r w:rsidR="00B1282D" w:rsidRPr="000559DB">
        <w:rPr>
          <w:rFonts w:cs="Courier New"/>
          <w:i/>
          <w:iCs/>
          <w:sz w:val="24"/>
          <w:szCs w:val="24"/>
        </w:rPr>
        <w:t xml:space="preserve">, </w:t>
      </w:r>
      <w:r w:rsidR="00B1282D" w:rsidRPr="00B1282D">
        <w:rPr>
          <w:rFonts w:cs="Courier New"/>
          <w:i/>
          <w:iCs/>
          <w:sz w:val="24"/>
          <w:szCs w:val="24"/>
          <w:highlight w:val="yellow"/>
        </w:rPr>
        <w:t xml:space="preserve">n. </w:t>
      </w:r>
      <w:r w:rsidR="00AC7886">
        <w:rPr>
          <w:rFonts w:cs="Courier New"/>
          <w:i/>
          <w:iCs/>
          <w:sz w:val="24"/>
          <w:szCs w:val="24"/>
          <w:highlight w:val="yellow"/>
        </w:rPr>
        <w:t>3333</w:t>
      </w:r>
      <w:r w:rsidR="00B1282D" w:rsidRPr="00B1282D">
        <w:rPr>
          <w:rFonts w:cs="Courier New"/>
          <w:i/>
          <w:iCs/>
          <w:sz w:val="24"/>
          <w:szCs w:val="24"/>
          <w:highlight w:val="yellow"/>
        </w:rPr>
        <w:t xml:space="preserve"> del </w:t>
      </w:r>
      <w:r w:rsidR="00AC7886">
        <w:rPr>
          <w:rFonts w:cs="Courier New"/>
          <w:i/>
          <w:iCs/>
          <w:sz w:val="24"/>
          <w:szCs w:val="24"/>
          <w:highlight w:val="yellow"/>
        </w:rPr>
        <w:t>10</w:t>
      </w:r>
      <w:r w:rsidR="00B1282D" w:rsidRPr="00B1282D">
        <w:rPr>
          <w:rFonts w:cs="Courier New"/>
          <w:i/>
          <w:iCs/>
          <w:sz w:val="24"/>
          <w:szCs w:val="24"/>
          <w:highlight w:val="yellow"/>
        </w:rPr>
        <w:t>/</w:t>
      </w:r>
      <w:r w:rsidR="00AC7886">
        <w:rPr>
          <w:rFonts w:cs="Courier New"/>
          <w:i/>
          <w:iCs/>
          <w:sz w:val="24"/>
          <w:szCs w:val="24"/>
          <w:highlight w:val="yellow"/>
        </w:rPr>
        <w:t>09</w:t>
      </w:r>
      <w:r w:rsidR="00B1282D" w:rsidRPr="00B1282D">
        <w:rPr>
          <w:rFonts w:cs="Courier New"/>
          <w:i/>
          <w:iCs/>
          <w:sz w:val="24"/>
          <w:szCs w:val="24"/>
          <w:highlight w:val="yellow"/>
        </w:rPr>
        <w:t>/2022</w:t>
      </w:r>
      <w:r w:rsidR="002D399A" w:rsidRPr="00783641">
        <w:rPr>
          <w:rFonts w:cs="Courier New"/>
          <w:i/>
          <w:iCs/>
          <w:sz w:val="24"/>
          <w:szCs w:val="24"/>
          <w:highlight w:val="yellow"/>
        </w:rPr>
        <w:t>;</w:t>
      </w:r>
    </w:p>
    <w:p w14:paraId="5893B936" w14:textId="77777777" w:rsidR="00F716D7" w:rsidRDefault="001878C3" w:rsidP="00F716D7">
      <w:pPr>
        <w:pStyle w:val="Testonormale"/>
        <w:tabs>
          <w:tab w:val="left" w:pos="0"/>
        </w:tabs>
        <w:spacing w:after="0"/>
        <w:rPr>
          <w:rFonts w:cs="Courier New"/>
          <w:i/>
          <w:iCs/>
          <w:sz w:val="24"/>
          <w:szCs w:val="24"/>
        </w:rPr>
      </w:pPr>
      <w:r>
        <w:rPr>
          <w:rFonts w:cs="Courier New"/>
          <w:b/>
          <w:bCs/>
          <w:sz w:val="24"/>
          <w:szCs w:val="24"/>
        </w:rPr>
        <w:t>IV</w:t>
      </w:r>
      <w:r w:rsidR="00982D75" w:rsidRPr="0013019A">
        <w:rPr>
          <w:rFonts w:cs="Courier New"/>
          <w:b/>
          <w:bCs/>
          <w:sz w:val="24"/>
          <w:szCs w:val="24"/>
        </w:rPr>
        <w:t>.2)</w:t>
      </w:r>
      <w:r w:rsidR="00982D75" w:rsidRPr="0013019A">
        <w:rPr>
          <w:rFonts w:cs="Courier New"/>
          <w:sz w:val="24"/>
          <w:szCs w:val="24"/>
        </w:rPr>
        <w:t xml:space="preserve"> </w:t>
      </w:r>
      <w:r w:rsidR="002D399A" w:rsidRPr="00E450E5">
        <w:rPr>
          <w:rFonts w:cs="Courier New"/>
          <w:b/>
          <w:bCs/>
          <w:sz w:val="24"/>
          <w:szCs w:val="24"/>
        </w:rPr>
        <w:t>CRITERIO DI AGGIUDICAZIONE</w:t>
      </w:r>
      <w:r w:rsidR="00AE1239" w:rsidRPr="0013019A">
        <w:rPr>
          <w:rFonts w:cs="Courier New"/>
          <w:sz w:val="24"/>
          <w:szCs w:val="24"/>
        </w:rPr>
        <w:t>:</w:t>
      </w:r>
      <w:r w:rsidR="002D399A" w:rsidRPr="00E450E5">
        <w:rPr>
          <w:rFonts w:cs="Courier New"/>
          <w:i/>
          <w:iCs/>
          <w:sz w:val="24"/>
          <w:szCs w:val="24"/>
        </w:rPr>
        <w:t xml:space="preserve"> </w:t>
      </w:r>
      <w:r w:rsidR="001A0BBF" w:rsidRPr="00E450E5">
        <w:rPr>
          <w:rFonts w:cs="Courier New"/>
          <w:i/>
          <w:iCs/>
          <w:sz w:val="24"/>
          <w:szCs w:val="24"/>
        </w:rPr>
        <w:t>Criterio dell’offerta economicamente più vantaggiosa ai sensi dell'art. 95, D.Lgs. n. 50/2016</w:t>
      </w:r>
      <w:r w:rsidR="00A73B83" w:rsidRPr="00E450E5">
        <w:rPr>
          <w:rFonts w:cs="Courier New"/>
          <w:i/>
          <w:iCs/>
          <w:sz w:val="24"/>
          <w:szCs w:val="24"/>
        </w:rPr>
        <w:t xml:space="preserve">. Per i </w:t>
      </w:r>
      <w:r w:rsidR="001A0BBF" w:rsidRPr="00E450E5">
        <w:rPr>
          <w:rFonts w:cs="Courier New"/>
          <w:i/>
          <w:iCs/>
          <w:sz w:val="24"/>
          <w:szCs w:val="24"/>
        </w:rPr>
        <w:t>criteri di valutazione</w:t>
      </w:r>
      <w:r w:rsidR="00A73B83" w:rsidRPr="00E450E5">
        <w:rPr>
          <w:rFonts w:cs="Courier New"/>
          <w:i/>
          <w:iCs/>
          <w:sz w:val="24"/>
          <w:szCs w:val="24"/>
        </w:rPr>
        <w:t>,</w:t>
      </w:r>
      <w:r w:rsidR="001A0BBF" w:rsidRPr="00E450E5">
        <w:rPr>
          <w:rFonts w:cs="Courier New"/>
          <w:i/>
          <w:iCs/>
          <w:sz w:val="24"/>
          <w:szCs w:val="24"/>
        </w:rPr>
        <w:t xml:space="preserve"> </w:t>
      </w:r>
      <w:r w:rsidR="00A73B83" w:rsidRPr="00E450E5">
        <w:rPr>
          <w:rFonts w:cs="Courier New"/>
          <w:i/>
          <w:iCs/>
          <w:sz w:val="24"/>
          <w:szCs w:val="24"/>
        </w:rPr>
        <w:t xml:space="preserve">vedi </w:t>
      </w:r>
      <w:r w:rsidR="001A0BBF" w:rsidRPr="00E450E5">
        <w:rPr>
          <w:rFonts w:cs="Courier New"/>
          <w:i/>
          <w:iCs/>
          <w:sz w:val="24"/>
          <w:szCs w:val="24"/>
        </w:rPr>
        <w:t>disciplinare di gara</w:t>
      </w:r>
      <w:r w:rsidR="00FE1DF3" w:rsidRPr="00E450E5">
        <w:rPr>
          <w:rFonts w:cs="Courier New"/>
          <w:i/>
          <w:iCs/>
          <w:sz w:val="24"/>
          <w:szCs w:val="24"/>
        </w:rPr>
        <w:t>;</w:t>
      </w:r>
    </w:p>
    <w:p w14:paraId="0303DB73" w14:textId="6C189186" w:rsidR="0059767D" w:rsidRDefault="00F716D7" w:rsidP="00266671">
      <w:pPr>
        <w:pStyle w:val="Testonormale"/>
        <w:tabs>
          <w:tab w:val="left" w:pos="0"/>
        </w:tabs>
        <w:spacing w:after="0"/>
        <w:rPr>
          <w:rFonts w:cs="Courier New"/>
          <w:i/>
          <w:iCs/>
          <w:sz w:val="24"/>
          <w:szCs w:val="24"/>
        </w:rPr>
      </w:pPr>
      <w:r w:rsidRPr="00F716D7">
        <w:rPr>
          <w:rFonts w:cs="Courier New"/>
          <w:b/>
          <w:bCs/>
          <w:sz w:val="24"/>
          <w:szCs w:val="24"/>
        </w:rPr>
        <w:t>IV.</w:t>
      </w:r>
      <w:r w:rsidR="003029A7">
        <w:rPr>
          <w:rFonts w:cs="Courier New"/>
          <w:b/>
          <w:bCs/>
          <w:sz w:val="24"/>
          <w:szCs w:val="24"/>
        </w:rPr>
        <w:t>3</w:t>
      </w:r>
      <w:r w:rsidRPr="00F716D7">
        <w:rPr>
          <w:rFonts w:cs="Courier New"/>
          <w:b/>
          <w:bCs/>
          <w:sz w:val="24"/>
          <w:szCs w:val="24"/>
        </w:rPr>
        <w:t xml:space="preserve">) </w:t>
      </w:r>
      <w:r w:rsidR="00982D75" w:rsidRPr="00F716D7">
        <w:rPr>
          <w:rFonts w:cs="Courier New"/>
          <w:b/>
          <w:bCs/>
          <w:sz w:val="24"/>
          <w:szCs w:val="24"/>
        </w:rPr>
        <w:t>INFORMAZIONI DI CARATTERE AMMINISTRATIVO</w:t>
      </w:r>
      <w:r>
        <w:rPr>
          <w:rFonts w:cs="Courier New"/>
          <w:b/>
          <w:bCs/>
          <w:sz w:val="24"/>
          <w:szCs w:val="24"/>
        </w:rPr>
        <w:t xml:space="preserve">: </w:t>
      </w:r>
      <w:r w:rsidR="00A97CFB" w:rsidRPr="00214786">
        <w:rPr>
          <w:rFonts w:cs="Courier New"/>
          <w:i/>
          <w:iCs/>
          <w:sz w:val="24"/>
          <w:szCs w:val="24"/>
        </w:rPr>
        <w:t>I</w:t>
      </w:r>
      <w:r w:rsidR="009417F0" w:rsidRPr="00214786">
        <w:rPr>
          <w:rFonts w:cs="Courier New"/>
          <w:i/>
          <w:iCs/>
          <w:sz w:val="24"/>
          <w:szCs w:val="24"/>
        </w:rPr>
        <w:t>l presente bando di gara</w:t>
      </w:r>
      <w:r w:rsidR="007027D8" w:rsidRPr="00214786">
        <w:rPr>
          <w:rFonts w:cs="Courier New"/>
          <w:i/>
          <w:iCs/>
          <w:sz w:val="24"/>
          <w:szCs w:val="24"/>
        </w:rPr>
        <w:t>,</w:t>
      </w:r>
      <w:r w:rsidR="009417F0" w:rsidRPr="00214786">
        <w:rPr>
          <w:rFonts w:cs="Courier New"/>
          <w:i/>
          <w:iCs/>
          <w:sz w:val="24"/>
          <w:szCs w:val="24"/>
        </w:rPr>
        <w:t xml:space="preserve"> il disciplinare di gara</w:t>
      </w:r>
      <w:r w:rsidR="00F57237" w:rsidRPr="00214786">
        <w:rPr>
          <w:rFonts w:cs="Courier New"/>
          <w:i/>
          <w:iCs/>
          <w:sz w:val="24"/>
          <w:szCs w:val="24"/>
        </w:rPr>
        <w:t xml:space="preserve"> ed i modelli di documenti per la </w:t>
      </w:r>
      <w:r w:rsidR="00F57237" w:rsidRPr="00214786">
        <w:rPr>
          <w:rFonts w:cs="Courier New"/>
          <w:i/>
          <w:iCs/>
          <w:sz w:val="24"/>
          <w:szCs w:val="24"/>
        </w:rPr>
        <w:lastRenderedPageBreak/>
        <w:t>partecipazione alla gara sono</w:t>
      </w:r>
      <w:r w:rsidR="00376C75" w:rsidRPr="00214786">
        <w:rPr>
          <w:rFonts w:cs="Courier New"/>
          <w:i/>
          <w:iCs/>
          <w:sz w:val="24"/>
          <w:szCs w:val="24"/>
        </w:rPr>
        <w:t xml:space="preserve"> </w:t>
      </w:r>
      <w:r w:rsidR="007841F5" w:rsidRPr="00214786">
        <w:rPr>
          <w:rFonts w:cs="Courier New"/>
          <w:i/>
          <w:iCs/>
          <w:sz w:val="24"/>
          <w:szCs w:val="24"/>
        </w:rPr>
        <w:t>pubblicati</w:t>
      </w:r>
      <w:r w:rsidR="00F57237" w:rsidRPr="00214786">
        <w:rPr>
          <w:rFonts w:cs="Courier New"/>
          <w:i/>
          <w:iCs/>
          <w:sz w:val="24"/>
          <w:szCs w:val="24"/>
        </w:rPr>
        <w:t xml:space="preserve"> sul sito internet </w:t>
      </w:r>
      <w:hyperlink r:id="rId13" w:history="1">
        <w:r w:rsidR="002C2BCC" w:rsidRPr="00266671">
          <w:rPr>
            <w:rFonts w:cs="Courier New"/>
            <w:i/>
            <w:iCs/>
            <w:sz w:val="24"/>
            <w:szCs w:val="24"/>
          </w:rPr>
          <w:t>http://intercenter.regione.emilia-romagna.it/</w:t>
        </w:r>
      </w:hyperlink>
      <w:r w:rsidR="00F57237" w:rsidRPr="00214786">
        <w:rPr>
          <w:rFonts w:cs="Courier New"/>
          <w:i/>
          <w:iCs/>
          <w:sz w:val="24"/>
          <w:szCs w:val="24"/>
        </w:rPr>
        <w:t xml:space="preserve"> nella sezione “Bandi e avvisi altri enti”, sul sito internet </w:t>
      </w:r>
      <w:hyperlink r:id="rId14" w:history="1">
        <w:r w:rsidR="00266671" w:rsidRPr="00266671">
          <w:rPr>
            <w:sz w:val="24"/>
          </w:rPr>
          <w:t>https://wwwservizi.regione.emilia-romagna.it/amministrazionetrasparente/ProfiloCommittente/</w:t>
        </w:r>
      </w:hyperlink>
    </w:p>
    <w:p w14:paraId="46066EAB" w14:textId="6C189186" w:rsidR="00B617A6" w:rsidRPr="00214786" w:rsidRDefault="00F57237" w:rsidP="0077355A">
      <w:pPr>
        <w:pStyle w:val="Corpotesto"/>
        <w:spacing w:after="0"/>
        <w:rPr>
          <w:rFonts w:ascii="Courier New" w:hAnsi="Courier New" w:cs="Courier New"/>
          <w:i/>
          <w:iCs/>
          <w:szCs w:val="24"/>
        </w:rPr>
      </w:pPr>
      <w:r w:rsidRPr="00214786">
        <w:rPr>
          <w:rFonts w:ascii="Courier New" w:hAnsi="Courier New" w:cs="Courier New"/>
          <w:i/>
          <w:iCs/>
          <w:szCs w:val="24"/>
        </w:rPr>
        <w:t>(“profilo di committente”) ai sensi degli artt. 60</w:t>
      </w:r>
      <w:r w:rsidR="00907127" w:rsidRPr="00214786">
        <w:rPr>
          <w:rFonts w:ascii="Courier New" w:hAnsi="Courier New" w:cs="Courier New"/>
          <w:i/>
          <w:iCs/>
          <w:szCs w:val="24"/>
        </w:rPr>
        <w:t xml:space="preserve"> </w:t>
      </w:r>
      <w:r w:rsidRPr="00214786">
        <w:rPr>
          <w:rFonts w:ascii="Courier New" w:hAnsi="Courier New" w:cs="Courier New"/>
          <w:i/>
          <w:iCs/>
          <w:szCs w:val="24"/>
        </w:rPr>
        <w:t xml:space="preserve">del D.Lgs n. 50/2016 e </w:t>
      </w:r>
      <w:r w:rsidR="005F5BB3" w:rsidRPr="00214786">
        <w:rPr>
          <w:rFonts w:ascii="Courier New" w:hAnsi="Courier New" w:cs="Courier New"/>
          <w:i/>
          <w:iCs/>
          <w:szCs w:val="24"/>
        </w:rPr>
        <w:t>D.M</w:t>
      </w:r>
      <w:r w:rsidR="00133DB2" w:rsidRPr="00214786">
        <w:rPr>
          <w:rFonts w:ascii="Courier New" w:hAnsi="Courier New" w:cs="Courier New"/>
          <w:i/>
          <w:iCs/>
          <w:szCs w:val="24"/>
        </w:rPr>
        <w:t>.</w:t>
      </w:r>
      <w:r w:rsidRPr="00214786">
        <w:rPr>
          <w:rFonts w:ascii="Courier New" w:hAnsi="Courier New" w:cs="Courier New"/>
          <w:i/>
          <w:iCs/>
          <w:szCs w:val="24"/>
        </w:rPr>
        <w:t xml:space="preserve"> (M.I.T.) del 2/12/2016</w:t>
      </w:r>
      <w:r w:rsidR="00095AEB" w:rsidRPr="00214786">
        <w:rPr>
          <w:rFonts w:ascii="Courier New" w:hAnsi="Courier New" w:cs="Courier New"/>
          <w:i/>
          <w:iCs/>
          <w:szCs w:val="24"/>
        </w:rPr>
        <w:t xml:space="preserve">. </w:t>
      </w:r>
    </w:p>
    <w:p w14:paraId="37DA279C" w14:textId="75DEC470" w:rsidR="00636145" w:rsidRPr="00C17AA1" w:rsidRDefault="00F57237" w:rsidP="0077355A">
      <w:pPr>
        <w:pStyle w:val="Corpotesto"/>
        <w:spacing w:after="0"/>
        <w:rPr>
          <w:rFonts w:ascii="Courier New" w:hAnsi="Courier New" w:cs="Courier New"/>
          <w:szCs w:val="24"/>
        </w:rPr>
      </w:pPr>
      <w:r w:rsidRPr="00214786">
        <w:rPr>
          <w:i/>
        </w:rPr>
        <w:t>Gl</w:t>
      </w:r>
      <w:r w:rsidR="00B34A0E" w:rsidRPr="00214786">
        <w:rPr>
          <w:rFonts w:ascii="Courier New" w:hAnsi="Courier New" w:cs="Courier New"/>
          <w:i/>
          <w:iCs/>
          <w:szCs w:val="24"/>
        </w:rPr>
        <w:t>i elaborati del progetto</w:t>
      </w:r>
      <w:r w:rsidR="007027D8" w:rsidRPr="00214786">
        <w:rPr>
          <w:rFonts w:ascii="Courier New" w:hAnsi="Courier New" w:cs="Courier New"/>
          <w:i/>
          <w:iCs/>
          <w:szCs w:val="24"/>
        </w:rPr>
        <w:t xml:space="preserve"> </w:t>
      </w:r>
      <w:r w:rsidRPr="00214786">
        <w:rPr>
          <w:rFonts w:ascii="Courier New" w:hAnsi="Courier New" w:cs="Courier New"/>
          <w:i/>
          <w:iCs/>
          <w:szCs w:val="24"/>
        </w:rPr>
        <w:t>sono</w:t>
      </w:r>
      <w:r w:rsidR="009417F0" w:rsidRPr="00214786">
        <w:rPr>
          <w:rFonts w:ascii="Courier New" w:hAnsi="Courier New" w:cs="Courier New"/>
          <w:i/>
          <w:iCs/>
          <w:szCs w:val="24"/>
        </w:rPr>
        <w:t xml:space="preserve"> </w:t>
      </w:r>
      <w:r w:rsidR="00A97CFB" w:rsidRPr="00214786">
        <w:rPr>
          <w:rFonts w:ascii="Courier New" w:hAnsi="Courier New" w:cs="Courier New"/>
          <w:i/>
          <w:iCs/>
          <w:szCs w:val="24"/>
        </w:rPr>
        <w:t>disponibili</w:t>
      </w:r>
      <w:r w:rsidRPr="00214786">
        <w:rPr>
          <w:rFonts w:ascii="Courier New" w:hAnsi="Courier New" w:cs="Courier New"/>
          <w:i/>
          <w:iCs/>
          <w:szCs w:val="24"/>
        </w:rPr>
        <w:t xml:space="preserve"> sul sito internet</w:t>
      </w:r>
      <w:r w:rsidR="00EE6550" w:rsidRPr="00214786">
        <w:rPr>
          <w:rFonts w:ascii="Courier New" w:hAnsi="Courier New" w:cs="Courier New"/>
          <w:i/>
          <w:iCs/>
          <w:szCs w:val="24"/>
        </w:rPr>
        <w:t xml:space="preserve"> </w:t>
      </w:r>
      <w:hyperlink r:id="rId15" w:history="1">
        <w:r w:rsidR="00EE6550" w:rsidRPr="0054670D">
          <w:rPr>
            <w:rFonts w:ascii="Courier New" w:hAnsi="Courier New" w:cs="Courier New"/>
            <w:i/>
            <w:iCs/>
            <w:szCs w:val="24"/>
          </w:rPr>
          <w:t>http://wwwservizi.regione.emilia-romagna.it/00ARPCIV_Bandi-Progetti/content/</w:t>
        </w:r>
      </w:hyperlink>
      <w:r w:rsidR="00EE6550" w:rsidRPr="00214786">
        <w:rPr>
          <w:rFonts w:ascii="Courier New" w:hAnsi="Courier New" w:cs="Courier New"/>
          <w:i/>
          <w:iCs/>
          <w:szCs w:val="24"/>
        </w:rPr>
        <w:t xml:space="preserve"> nella cartell</w:t>
      </w:r>
      <w:r w:rsidR="000C3107">
        <w:rPr>
          <w:rFonts w:ascii="Courier New" w:hAnsi="Courier New" w:cs="Courier New"/>
          <w:i/>
          <w:iCs/>
          <w:szCs w:val="24"/>
        </w:rPr>
        <w:t>e:</w:t>
      </w:r>
      <w:r w:rsidR="00EE6550" w:rsidRPr="00214786">
        <w:rPr>
          <w:rFonts w:ascii="Courier New" w:hAnsi="Courier New" w:cs="Courier New"/>
          <w:i/>
          <w:iCs/>
          <w:szCs w:val="24"/>
        </w:rPr>
        <w:t xml:space="preserve"> </w:t>
      </w:r>
      <w:r w:rsidR="00544AFF" w:rsidRPr="00214786">
        <w:rPr>
          <w:rFonts w:ascii="Courier New" w:hAnsi="Courier New" w:cs="Courier New"/>
          <w:i/>
          <w:iCs/>
          <w:szCs w:val="24"/>
        </w:rPr>
        <w:t>PROGETTO_</w:t>
      </w:r>
      <w:r w:rsidR="00095AEB" w:rsidRPr="00214786">
        <w:rPr>
          <w:rFonts w:ascii="Courier New" w:hAnsi="Courier New" w:cs="Courier New"/>
          <w:i/>
          <w:iCs/>
          <w:szCs w:val="24"/>
        </w:rPr>
        <w:t>2022</w:t>
      </w:r>
      <w:r w:rsidR="00544AFF" w:rsidRPr="00214786">
        <w:rPr>
          <w:rFonts w:ascii="Courier New" w:hAnsi="Courier New" w:cs="Courier New"/>
          <w:i/>
          <w:iCs/>
          <w:szCs w:val="24"/>
        </w:rPr>
        <w:t>_</w:t>
      </w:r>
      <w:r w:rsidR="00575739" w:rsidRPr="00575739">
        <w:rPr>
          <w:rFonts w:ascii="Courier New" w:hAnsi="Courier New" w:cs="Courier New"/>
          <w:i/>
          <w:iCs/>
          <w:szCs w:val="24"/>
        </w:rPr>
        <w:t>2</w:t>
      </w:r>
      <w:r w:rsidR="000C3107">
        <w:rPr>
          <w:rFonts w:ascii="Courier New" w:hAnsi="Courier New" w:cs="Courier New"/>
          <w:i/>
          <w:iCs/>
          <w:szCs w:val="24"/>
        </w:rPr>
        <w:t>1</w:t>
      </w:r>
      <w:r w:rsidR="00575739" w:rsidRPr="00575739">
        <w:rPr>
          <w:rFonts w:ascii="Courier New" w:hAnsi="Courier New" w:cs="Courier New"/>
          <w:i/>
          <w:iCs/>
          <w:szCs w:val="24"/>
        </w:rPr>
        <w:t>_F</w:t>
      </w:r>
      <w:r w:rsidR="003D4359">
        <w:rPr>
          <w:rFonts w:ascii="Courier New" w:hAnsi="Courier New" w:cs="Courier New"/>
          <w:i/>
          <w:iCs/>
          <w:szCs w:val="24"/>
        </w:rPr>
        <w:t>C</w:t>
      </w:r>
      <w:r w:rsidR="00544AFF" w:rsidRPr="00214786">
        <w:rPr>
          <w:rFonts w:ascii="Courier New" w:hAnsi="Courier New" w:cs="Courier New"/>
          <w:i/>
          <w:iCs/>
          <w:szCs w:val="24"/>
        </w:rPr>
        <w:t>.zip</w:t>
      </w:r>
      <w:r w:rsidR="000C3107">
        <w:rPr>
          <w:rFonts w:ascii="Courier New" w:hAnsi="Courier New" w:cs="Courier New"/>
          <w:i/>
          <w:iCs/>
          <w:szCs w:val="24"/>
        </w:rPr>
        <w:t xml:space="preserve">; </w:t>
      </w:r>
      <w:r w:rsidR="000C3107" w:rsidRPr="00214786">
        <w:rPr>
          <w:rFonts w:ascii="Courier New" w:hAnsi="Courier New" w:cs="Courier New"/>
          <w:i/>
          <w:iCs/>
          <w:szCs w:val="24"/>
        </w:rPr>
        <w:t>PROGETTO_2022_</w:t>
      </w:r>
      <w:r w:rsidR="000C3107" w:rsidRPr="00575739">
        <w:rPr>
          <w:rFonts w:ascii="Courier New" w:hAnsi="Courier New" w:cs="Courier New"/>
          <w:i/>
          <w:iCs/>
          <w:szCs w:val="24"/>
        </w:rPr>
        <w:t>2</w:t>
      </w:r>
      <w:r w:rsidR="000C3107">
        <w:rPr>
          <w:rFonts w:ascii="Courier New" w:hAnsi="Courier New" w:cs="Courier New"/>
          <w:i/>
          <w:iCs/>
          <w:szCs w:val="24"/>
        </w:rPr>
        <w:t>2</w:t>
      </w:r>
      <w:r w:rsidR="000C3107" w:rsidRPr="00575739">
        <w:rPr>
          <w:rFonts w:ascii="Courier New" w:hAnsi="Courier New" w:cs="Courier New"/>
          <w:i/>
          <w:iCs/>
          <w:szCs w:val="24"/>
        </w:rPr>
        <w:t>_F</w:t>
      </w:r>
      <w:r w:rsidR="0027215D">
        <w:rPr>
          <w:rFonts w:ascii="Courier New" w:hAnsi="Courier New" w:cs="Courier New"/>
          <w:i/>
          <w:iCs/>
          <w:szCs w:val="24"/>
        </w:rPr>
        <w:t>C</w:t>
      </w:r>
      <w:r w:rsidR="000C3107" w:rsidRPr="00214786">
        <w:rPr>
          <w:rFonts w:ascii="Courier New" w:hAnsi="Courier New" w:cs="Courier New"/>
          <w:i/>
          <w:iCs/>
          <w:szCs w:val="24"/>
        </w:rPr>
        <w:t>.zip</w:t>
      </w:r>
      <w:r w:rsidR="000C3107">
        <w:rPr>
          <w:rFonts w:ascii="Courier New" w:hAnsi="Courier New" w:cs="Courier New"/>
          <w:i/>
          <w:iCs/>
          <w:szCs w:val="24"/>
        </w:rPr>
        <w:t xml:space="preserve">; </w:t>
      </w:r>
      <w:r w:rsidR="000C3107" w:rsidRPr="00214786">
        <w:rPr>
          <w:rFonts w:ascii="Courier New" w:hAnsi="Courier New" w:cs="Courier New"/>
          <w:i/>
          <w:iCs/>
          <w:szCs w:val="24"/>
        </w:rPr>
        <w:t>PROGETTO_2022_</w:t>
      </w:r>
      <w:r w:rsidR="000C3107" w:rsidRPr="00575739">
        <w:rPr>
          <w:rFonts w:ascii="Courier New" w:hAnsi="Courier New" w:cs="Courier New"/>
          <w:i/>
          <w:iCs/>
          <w:szCs w:val="24"/>
        </w:rPr>
        <w:t>2</w:t>
      </w:r>
      <w:r w:rsidR="000C3107">
        <w:rPr>
          <w:rFonts w:ascii="Courier New" w:hAnsi="Courier New" w:cs="Courier New"/>
          <w:i/>
          <w:iCs/>
          <w:szCs w:val="24"/>
        </w:rPr>
        <w:t>3</w:t>
      </w:r>
      <w:r w:rsidR="000C3107" w:rsidRPr="00575739">
        <w:rPr>
          <w:rFonts w:ascii="Courier New" w:hAnsi="Courier New" w:cs="Courier New"/>
          <w:i/>
          <w:iCs/>
          <w:szCs w:val="24"/>
        </w:rPr>
        <w:t>_F</w:t>
      </w:r>
      <w:r w:rsidR="0027215D">
        <w:rPr>
          <w:rFonts w:ascii="Courier New" w:hAnsi="Courier New" w:cs="Courier New"/>
          <w:i/>
          <w:iCs/>
          <w:szCs w:val="24"/>
        </w:rPr>
        <w:t>C</w:t>
      </w:r>
      <w:r w:rsidR="000C3107" w:rsidRPr="00214786">
        <w:rPr>
          <w:rFonts w:ascii="Courier New" w:hAnsi="Courier New" w:cs="Courier New"/>
          <w:i/>
          <w:iCs/>
          <w:szCs w:val="24"/>
        </w:rPr>
        <w:t>.zip</w:t>
      </w:r>
      <w:r w:rsidR="00194FC8" w:rsidRPr="00214786">
        <w:rPr>
          <w:rFonts w:ascii="Courier New" w:hAnsi="Courier New" w:cs="Courier New"/>
          <w:i/>
          <w:iCs/>
          <w:szCs w:val="24"/>
        </w:rPr>
        <w:t>.</w:t>
      </w:r>
      <w:r w:rsidR="00544AFF" w:rsidRPr="00214786">
        <w:rPr>
          <w:rFonts w:ascii="Courier New" w:hAnsi="Courier New" w:cs="Courier New"/>
          <w:i/>
          <w:iCs/>
          <w:szCs w:val="24"/>
        </w:rPr>
        <w:t xml:space="preserve"> </w:t>
      </w:r>
      <w:r w:rsidR="00CC3446" w:rsidRPr="00214786">
        <w:rPr>
          <w:rFonts w:ascii="Courier New" w:hAnsi="Courier New" w:cs="Courier New"/>
          <w:i/>
          <w:iCs/>
          <w:szCs w:val="24"/>
        </w:rPr>
        <w:t xml:space="preserve">Il presente bando di gara e il disciplinare di gara </w:t>
      </w:r>
      <w:r w:rsidR="004756DB" w:rsidRPr="00214786">
        <w:rPr>
          <w:rFonts w:ascii="Courier New" w:hAnsi="Courier New" w:cs="Courier New"/>
          <w:i/>
          <w:iCs/>
          <w:szCs w:val="24"/>
        </w:rPr>
        <w:t xml:space="preserve">sono </w:t>
      </w:r>
      <w:r w:rsidR="00CC3446" w:rsidRPr="00214786">
        <w:rPr>
          <w:rFonts w:ascii="Courier New" w:hAnsi="Courier New" w:cs="Courier New"/>
          <w:i/>
          <w:iCs/>
          <w:szCs w:val="24"/>
        </w:rPr>
        <w:t>disponibili altresì sul sito Internet:</w:t>
      </w:r>
      <w:r w:rsidR="00597424" w:rsidRPr="00214786">
        <w:rPr>
          <w:rFonts w:ascii="Courier New" w:hAnsi="Courier New" w:cs="Courier New"/>
          <w:i/>
          <w:iCs/>
          <w:szCs w:val="24"/>
        </w:rPr>
        <w:t xml:space="preserve"> </w:t>
      </w:r>
      <w:hyperlink r:id="rId16" w:history="1">
        <w:r w:rsidR="00597424" w:rsidRPr="0054670D">
          <w:rPr>
            <w:rFonts w:ascii="Courier New" w:hAnsi="Courier New" w:cs="Courier New"/>
            <w:i/>
            <w:iCs/>
            <w:szCs w:val="24"/>
          </w:rPr>
          <w:t>www.sitar-er.it</w:t>
        </w:r>
      </w:hyperlink>
      <w:r w:rsidR="00FE1DF3" w:rsidRPr="0054670D">
        <w:rPr>
          <w:rFonts w:ascii="Courier New" w:hAnsi="Courier New" w:cs="Courier New"/>
          <w:i/>
          <w:iCs/>
          <w:szCs w:val="24"/>
        </w:rPr>
        <w:t>;</w:t>
      </w:r>
    </w:p>
    <w:p w14:paraId="37F4C8FE" w14:textId="27E4B5B1" w:rsidR="009417F0" w:rsidRPr="00353718" w:rsidRDefault="00D37B09" w:rsidP="0067235C">
      <w:pPr>
        <w:pStyle w:val="Corpotesto"/>
        <w:spacing w:after="0"/>
        <w:rPr>
          <w:rFonts w:ascii="Courier New" w:hAnsi="Courier New" w:cs="Courier New"/>
          <w:b/>
          <w:bCs/>
          <w:szCs w:val="24"/>
        </w:rPr>
      </w:pPr>
      <w:r>
        <w:rPr>
          <w:rFonts w:ascii="Courier New" w:hAnsi="Courier New" w:cs="Courier New"/>
          <w:b/>
          <w:bCs/>
          <w:szCs w:val="24"/>
        </w:rPr>
        <w:t>IV.4)</w:t>
      </w:r>
      <w:r w:rsidR="00CC3446" w:rsidRPr="0077355A">
        <w:rPr>
          <w:rFonts w:ascii="Courier New" w:hAnsi="Courier New" w:cs="Courier New"/>
          <w:b/>
          <w:bCs/>
          <w:szCs w:val="24"/>
        </w:rPr>
        <w:t xml:space="preserve"> </w:t>
      </w:r>
      <w:r w:rsidR="00A97CFB" w:rsidRPr="00353718">
        <w:rPr>
          <w:rFonts w:ascii="Courier New" w:hAnsi="Courier New" w:cs="Courier New"/>
          <w:b/>
          <w:bCs/>
          <w:szCs w:val="24"/>
        </w:rPr>
        <w:t>TERMINE</w:t>
      </w:r>
      <w:r w:rsidR="00597424" w:rsidRPr="00353718">
        <w:rPr>
          <w:rFonts w:ascii="Courier New" w:hAnsi="Courier New" w:cs="Courier New"/>
          <w:b/>
          <w:bCs/>
          <w:szCs w:val="24"/>
        </w:rPr>
        <w:t xml:space="preserve"> </w:t>
      </w:r>
      <w:r w:rsidR="00C17AA1">
        <w:rPr>
          <w:rFonts w:ascii="Courier New" w:hAnsi="Courier New" w:cs="Courier New"/>
          <w:b/>
          <w:bCs/>
          <w:szCs w:val="24"/>
        </w:rPr>
        <w:t>PER IL RICEVIMENTO</w:t>
      </w:r>
      <w:r w:rsidR="00597424" w:rsidRPr="00353718">
        <w:rPr>
          <w:rFonts w:ascii="Courier New" w:hAnsi="Courier New" w:cs="Courier New"/>
          <w:b/>
          <w:bCs/>
          <w:szCs w:val="24"/>
        </w:rPr>
        <w:t xml:space="preserve"> DELLE OFFERTE</w:t>
      </w:r>
    </w:p>
    <w:p w14:paraId="44CF8886" w14:textId="07A35BAB" w:rsidR="00597424" w:rsidRPr="00CC6242" w:rsidRDefault="00597424" w:rsidP="0067235C">
      <w:pPr>
        <w:pStyle w:val="Standard"/>
        <w:jc w:val="both"/>
        <w:rPr>
          <w:rFonts w:ascii="Courier New" w:hAnsi="Courier New" w:cs="Courier New"/>
          <w:b/>
          <w:i/>
          <w:iCs/>
        </w:rPr>
      </w:pPr>
      <w:r w:rsidRPr="00CC6242">
        <w:rPr>
          <w:rFonts w:ascii="Courier New" w:hAnsi="Courier New" w:cs="Courier New"/>
          <w:i/>
          <w:iCs/>
        </w:rPr>
        <w:t>L’offerta dovrà essere collocata da</w:t>
      </w:r>
      <w:r w:rsidR="0058355A" w:rsidRPr="00CC6242">
        <w:rPr>
          <w:rFonts w:ascii="Courier New" w:hAnsi="Courier New" w:cs="Courier New"/>
          <w:i/>
          <w:iCs/>
        </w:rPr>
        <w:t>l</w:t>
      </w:r>
      <w:r w:rsidRPr="00CC6242">
        <w:rPr>
          <w:rFonts w:ascii="Courier New" w:hAnsi="Courier New" w:cs="Courier New"/>
          <w:i/>
          <w:iCs/>
        </w:rPr>
        <w:t xml:space="preserve"> concorrente nel sistema SATER </w:t>
      </w:r>
      <w:r w:rsidRPr="00CC6242">
        <w:rPr>
          <w:rFonts w:ascii="Courier New" w:hAnsi="Courier New" w:cs="Courier New"/>
          <w:b/>
          <w:i/>
          <w:iCs/>
        </w:rPr>
        <w:t xml:space="preserve">entro e non oltre il termine perentorio delle ore </w:t>
      </w:r>
      <w:r w:rsidR="00B1625B" w:rsidRPr="00CC6242">
        <w:rPr>
          <w:rFonts w:ascii="Courier New" w:hAnsi="Courier New" w:cs="Courier New"/>
          <w:b/>
          <w:i/>
          <w:iCs/>
          <w:highlight w:val="yellow"/>
        </w:rPr>
        <w:t>09</w:t>
      </w:r>
      <w:r w:rsidR="0067235C" w:rsidRPr="00CC6242">
        <w:rPr>
          <w:rFonts w:ascii="Courier New" w:hAnsi="Courier New" w:cs="Courier New"/>
          <w:b/>
          <w:i/>
          <w:iCs/>
          <w:highlight w:val="yellow"/>
        </w:rPr>
        <w:t>:</w:t>
      </w:r>
      <w:r w:rsidR="00997BAD" w:rsidRPr="00CC6242">
        <w:rPr>
          <w:rFonts w:ascii="Courier New" w:hAnsi="Courier New" w:cs="Courier New"/>
          <w:b/>
          <w:i/>
          <w:iCs/>
          <w:highlight w:val="yellow"/>
        </w:rPr>
        <w:t>00</w:t>
      </w:r>
      <w:r w:rsidR="003A28D5" w:rsidRPr="00CC6242">
        <w:rPr>
          <w:rFonts w:ascii="Courier New" w:hAnsi="Courier New" w:cs="Courier New"/>
          <w:b/>
          <w:i/>
          <w:iCs/>
        </w:rPr>
        <w:t xml:space="preserve"> </w:t>
      </w:r>
      <w:r w:rsidRPr="00CC6242">
        <w:rPr>
          <w:rFonts w:ascii="Courier New" w:hAnsi="Courier New" w:cs="Courier New"/>
          <w:b/>
          <w:i/>
          <w:iCs/>
        </w:rPr>
        <w:t>del giorno</w:t>
      </w:r>
      <w:r w:rsidR="0051202F" w:rsidRPr="00CC6242">
        <w:rPr>
          <w:rFonts w:ascii="Courier New" w:hAnsi="Courier New" w:cs="Courier New"/>
          <w:b/>
          <w:i/>
          <w:iCs/>
        </w:rPr>
        <w:t xml:space="preserve"> </w:t>
      </w:r>
      <w:r w:rsidR="00B1625B" w:rsidRPr="00CC6242">
        <w:rPr>
          <w:rFonts w:ascii="Courier New" w:hAnsi="Courier New" w:cs="Courier New"/>
          <w:b/>
          <w:i/>
          <w:iCs/>
          <w:highlight w:val="yellow"/>
        </w:rPr>
        <w:t>xx</w:t>
      </w:r>
      <w:r w:rsidR="00544AFF" w:rsidRPr="00CC6242">
        <w:rPr>
          <w:rFonts w:ascii="Courier New" w:hAnsi="Courier New" w:cs="Courier New"/>
          <w:b/>
          <w:i/>
          <w:iCs/>
          <w:highlight w:val="yellow"/>
        </w:rPr>
        <w:t>/</w:t>
      </w:r>
      <w:r w:rsidR="00B1625B" w:rsidRPr="00CC6242">
        <w:rPr>
          <w:rFonts w:ascii="Courier New" w:hAnsi="Courier New" w:cs="Courier New"/>
          <w:b/>
          <w:i/>
          <w:iCs/>
          <w:highlight w:val="yellow"/>
        </w:rPr>
        <w:t>xx</w:t>
      </w:r>
      <w:r w:rsidR="00544AFF" w:rsidRPr="00CC6242">
        <w:rPr>
          <w:rFonts w:ascii="Courier New" w:hAnsi="Courier New" w:cs="Courier New"/>
          <w:b/>
          <w:i/>
          <w:iCs/>
        </w:rPr>
        <w:t>/</w:t>
      </w:r>
      <w:r w:rsidR="0051202F" w:rsidRPr="00CC6242">
        <w:rPr>
          <w:rFonts w:ascii="Courier New" w:hAnsi="Courier New" w:cs="Courier New"/>
          <w:b/>
          <w:i/>
          <w:iCs/>
        </w:rPr>
        <w:t>2022</w:t>
      </w:r>
      <w:r w:rsidR="00FE1DF3" w:rsidRPr="00CC6242">
        <w:rPr>
          <w:rFonts w:ascii="Courier New" w:hAnsi="Courier New" w:cs="Courier New"/>
          <w:b/>
          <w:i/>
          <w:iCs/>
        </w:rPr>
        <w:t>;</w:t>
      </w:r>
    </w:p>
    <w:p w14:paraId="04AEAF96" w14:textId="61461CFF" w:rsidR="00B10BF8" w:rsidRPr="00CC6242" w:rsidRDefault="00365E65" w:rsidP="00D2641B">
      <w:pPr>
        <w:pStyle w:val="Testonormale"/>
        <w:spacing w:after="0"/>
        <w:rPr>
          <w:rFonts w:cs="Courier New"/>
          <w:b/>
          <w:bCs/>
          <w:sz w:val="24"/>
          <w:szCs w:val="24"/>
        </w:rPr>
      </w:pPr>
      <w:r w:rsidRPr="00CC6242">
        <w:rPr>
          <w:rFonts w:cs="Courier New"/>
          <w:b/>
          <w:bCs/>
          <w:sz w:val="24"/>
          <w:szCs w:val="24"/>
        </w:rPr>
        <w:t>IV</w:t>
      </w:r>
      <w:r w:rsidR="007B7829" w:rsidRPr="00CC6242">
        <w:rPr>
          <w:rFonts w:cs="Courier New"/>
          <w:b/>
          <w:bCs/>
          <w:sz w:val="24"/>
          <w:szCs w:val="24"/>
        </w:rPr>
        <w:t>.5</w:t>
      </w:r>
      <w:r w:rsidRPr="00CC6242">
        <w:rPr>
          <w:rFonts w:cs="Courier New"/>
          <w:b/>
          <w:bCs/>
          <w:sz w:val="24"/>
          <w:szCs w:val="24"/>
        </w:rPr>
        <w:t xml:space="preserve">) </w:t>
      </w:r>
      <w:r w:rsidR="00D2641B" w:rsidRPr="00CC6242">
        <w:rPr>
          <w:rFonts w:cs="Courier New"/>
          <w:b/>
          <w:bCs/>
          <w:sz w:val="24"/>
          <w:szCs w:val="24"/>
        </w:rPr>
        <w:t xml:space="preserve">TERMINE DI VALIDITA’ DELL’OFFERTA: </w:t>
      </w:r>
      <w:r w:rsidR="00D2641B" w:rsidRPr="00CC6242">
        <w:rPr>
          <w:rFonts w:cs="Courier New"/>
          <w:i/>
          <w:iCs/>
          <w:sz w:val="24"/>
          <w:szCs w:val="24"/>
        </w:rPr>
        <w:t>180 giorni dalla data di scadenza per la presentazione dell’offerta</w:t>
      </w:r>
      <w:r w:rsidRPr="00CC6242">
        <w:rPr>
          <w:rFonts w:cs="Courier New"/>
          <w:sz w:val="24"/>
          <w:szCs w:val="24"/>
        </w:rPr>
        <w:t xml:space="preserve">; </w:t>
      </w:r>
    </w:p>
    <w:p w14:paraId="6E416B13" w14:textId="1A7B86B3" w:rsidR="00E60FBA" w:rsidRPr="00CC6242" w:rsidRDefault="00B10BF8" w:rsidP="00E65B40">
      <w:pPr>
        <w:pStyle w:val="Testonormale"/>
        <w:spacing w:after="0"/>
        <w:rPr>
          <w:rFonts w:cs="Courier New"/>
          <w:b/>
          <w:bCs/>
        </w:rPr>
      </w:pPr>
      <w:r w:rsidRPr="00CC6242">
        <w:rPr>
          <w:rFonts w:cs="Courier New"/>
          <w:b/>
          <w:bCs/>
          <w:sz w:val="24"/>
          <w:szCs w:val="24"/>
        </w:rPr>
        <w:t xml:space="preserve">SEZIONE </w:t>
      </w:r>
      <w:r w:rsidR="00E60FBA" w:rsidRPr="00CC6242">
        <w:rPr>
          <w:rFonts w:cs="Courier New"/>
          <w:b/>
          <w:bCs/>
          <w:sz w:val="24"/>
          <w:szCs w:val="24"/>
        </w:rPr>
        <w:t>V</w:t>
      </w:r>
      <w:r w:rsidR="007B7829" w:rsidRPr="00CC6242">
        <w:rPr>
          <w:rFonts w:cs="Courier New"/>
          <w:b/>
          <w:bCs/>
          <w:sz w:val="24"/>
          <w:szCs w:val="24"/>
        </w:rPr>
        <w:t>I</w:t>
      </w:r>
      <w:r w:rsidR="00E60FBA" w:rsidRPr="00CC6242">
        <w:rPr>
          <w:rFonts w:cs="Courier New"/>
          <w:b/>
          <w:bCs/>
          <w:sz w:val="24"/>
          <w:szCs w:val="24"/>
        </w:rPr>
        <w:t>: ALTRE INFORMAZIONI</w:t>
      </w:r>
    </w:p>
    <w:p w14:paraId="26FE10AB" w14:textId="6BB65576" w:rsidR="0059767D" w:rsidRPr="00CC6242" w:rsidRDefault="00DF3266" w:rsidP="00B57AE8">
      <w:pPr>
        <w:pStyle w:val="Testonotaapidipagina"/>
        <w:spacing w:after="0"/>
        <w:ind w:left="0" w:firstLine="0"/>
        <w:rPr>
          <w:rFonts w:ascii="Courier New" w:hAnsi="Courier New" w:cs="Courier New"/>
          <w:sz w:val="24"/>
          <w:szCs w:val="24"/>
        </w:rPr>
      </w:pPr>
      <w:r w:rsidRPr="00CC6242">
        <w:rPr>
          <w:rFonts w:ascii="Courier New" w:hAnsi="Courier New" w:cs="Courier New"/>
          <w:b/>
          <w:bCs/>
          <w:sz w:val="24"/>
          <w:szCs w:val="24"/>
        </w:rPr>
        <w:t xml:space="preserve">VI.1) </w:t>
      </w:r>
      <w:r w:rsidR="008519F1" w:rsidRPr="00CC6242">
        <w:rPr>
          <w:rFonts w:ascii="Courier New" w:hAnsi="Courier New" w:cs="Courier New"/>
          <w:b/>
          <w:bCs/>
          <w:sz w:val="24"/>
          <w:szCs w:val="24"/>
        </w:rPr>
        <w:t>APERTURA DELLE OFFERTE</w:t>
      </w:r>
      <w:r w:rsidR="00B57AE8" w:rsidRPr="00CC6242">
        <w:rPr>
          <w:rFonts w:ascii="Courier New" w:hAnsi="Courier New" w:cs="Courier New"/>
          <w:sz w:val="24"/>
          <w:szCs w:val="24"/>
        </w:rPr>
        <w:t>:</w:t>
      </w:r>
      <w:r w:rsidR="00B57AE8" w:rsidRPr="00CC6242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="003A28D5" w:rsidRPr="00CC6242">
        <w:rPr>
          <w:rFonts w:ascii="Courier New" w:hAnsi="Courier New" w:cs="Courier New"/>
          <w:i/>
          <w:iCs/>
          <w:sz w:val="24"/>
          <w:szCs w:val="24"/>
        </w:rPr>
        <w:t xml:space="preserve">Apertura telematica delle buste contenenti la documentazione amministrativa: </w:t>
      </w:r>
      <w:r w:rsidR="003A28D5" w:rsidRPr="00CC6242">
        <w:rPr>
          <w:rFonts w:ascii="Courier New" w:hAnsi="Courier New" w:cs="Courier New"/>
          <w:b/>
          <w:i/>
          <w:iCs/>
          <w:sz w:val="24"/>
          <w:szCs w:val="24"/>
        </w:rPr>
        <w:t xml:space="preserve">seduta pubblica virtuale </w:t>
      </w:r>
      <w:r w:rsidR="003B6764" w:rsidRPr="00CC6242">
        <w:rPr>
          <w:rFonts w:ascii="Courier New" w:hAnsi="Courier New" w:cs="Courier New"/>
          <w:b/>
          <w:i/>
          <w:iCs/>
          <w:sz w:val="24"/>
          <w:szCs w:val="24"/>
        </w:rPr>
        <w:t xml:space="preserve">alle ore </w:t>
      </w:r>
      <w:r w:rsidR="00B1625B" w:rsidRPr="00CC6242">
        <w:rPr>
          <w:rFonts w:ascii="Courier New" w:hAnsi="Courier New" w:cs="Courier New"/>
          <w:b/>
          <w:i/>
          <w:iCs/>
          <w:sz w:val="24"/>
          <w:szCs w:val="24"/>
          <w:highlight w:val="yellow"/>
        </w:rPr>
        <w:t>09</w:t>
      </w:r>
      <w:r w:rsidR="003B6764" w:rsidRPr="00CC6242">
        <w:rPr>
          <w:rFonts w:ascii="Courier New" w:hAnsi="Courier New" w:cs="Courier New"/>
          <w:b/>
          <w:i/>
          <w:iCs/>
          <w:sz w:val="24"/>
          <w:szCs w:val="24"/>
          <w:highlight w:val="yellow"/>
        </w:rPr>
        <w:t>:</w:t>
      </w:r>
      <w:r w:rsidR="00B1625B" w:rsidRPr="00CC6242">
        <w:rPr>
          <w:rFonts w:ascii="Courier New" w:hAnsi="Courier New" w:cs="Courier New"/>
          <w:b/>
          <w:i/>
          <w:iCs/>
          <w:sz w:val="24"/>
          <w:szCs w:val="24"/>
          <w:highlight w:val="yellow"/>
        </w:rPr>
        <w:t>0</w:t>
      </w:r>
      <w:r w:rsidR="003B6764" w:rsidRPr="00CC6242">
        <w:rPr>
          <w:rFonts w:ascii="Courier New" w:hAnsi="Courier New" w:cs="Courier New"/>
          <w:b/>
          <w:i/>
          <w:iCs/>
          <w:sz w:val="24"/>
          <w:szCs w:val="24"/>
          <w:highlight w:val="yellow"/>
        </w:rPr>
        <w:t>0</w:t>
      </w:r>
      <w:r w:rsidR="003B6764" w:rsidRPr="00CC6242">
        <w:rPr>
          <w:rFonts w:ascii="Courier New" w:hAnsi="Courier New" w:cs="Courier New"/>
          <w:b/>
          <w:i/>
          <w:iCs/>
          <w:sz w:val="24"/>
          <w:szCs w:val="24"/>
        </w:rPr>
        <w:t xml:space="preserve"> del</w:t>
      </w:r>
      <w:r w:rsidR="003A28D5" w:rsidRPr="00CC6242">
        <w:rPr>
          <w:rFonts w:ascii="Courier New" w:hAnsi="Courier New" w:cs="Courier New"/>
          <w:b/>
          <w:i/>
          <w:iCs/>
          <w:sz w:val="24"/>
          <w:szCs w:val="24"/>
        </w:rPr>
        <w:t xml:space="preserve"> giorno </w:t>
      </w:r>
      <w:r w:rsidR="00B1625B" w:rsidRPr="00CC6242">
        <w:rPr>
          <w:rFonts w:ascii="Courier New" w:hAnsi="Courier New" w:cs="Courier New"/>
          <w:b/>
          <w:i/>
          <w:iCs/>
          <w:sz w:val="24"/>
          <w:szCs w:val="24"/>
          <w:highlight w:val="yellow"/>
        </w:rPr>
        <w:t>xx</w:t>
      </w:r>
      <w:r w:rsidR="003B6764" w:rsidRPr="00CC6242">
        <w:rPr>
          <w:rFonts w:ascii="Courier New" w:hAnsi="Courier New" w:cs="Courier New"/>
          <w:b/>
          <w:i/>
          <w:iCs/>
          <w:sz w:val="24"/>
          <w:szCs w:val="24"/>
          <w:highlight w:val="yellow"/>
        </w:rPr>
        <w:t>/</w:t>
      </w:r>
      <w:r w:rsidR="00B1625B" w:rsidRPr="00CC6242">
        <w:rPr>
          <w:rFonts w:ascii="Courier New" w:hAnsi="Courier New" w:cs="Courier New"/>
          <w:b/>
          <w:i/>
          <w:iCs/>
          <w:sz w:val="24"/>
          <w:szCs w:val="24"/>
          <w:highlight w:val="yellow"/>
        </w:rPr>
        <w:t>xx</w:t>
      </w:r>
      <w:r w:rsidR="003B6764" w:rsidRPr="00CC6242">
        <w:rPr>
          <w:rFonts w:ascii="Courier New" w:hAnsi="Courier New" w:cs="Courier New"/>
          <w:b/>
          <w:i/>
          <w:iCs/>
          <w:sz w:val="24"/>
          <w:szCs w:val="24"/>
          <w:highlight w:val="yellow"/>
        </w:rPr>
        <w:t>/</w:t>
      </w:r>
      <w:r w:rsidR="00E144C1" w:rsidRPr="00CC6242">
        <w:rPr>
          <w:rFonts w:ascii="Courier New" w:hAnsi="Courier New" w:cs="Courier New"/>
          <w:b/>
          <w:i/>
          <w:iCs/>
          <w:sz w:val="24"/>
          <w:szCs w:val="24"/>
        </w:rPr>
        <w:t>2022</w:t>
      </w:r>
      <w:r w:rsidR="003B6764" w:rsidRPr="00CC6242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="003A28D5" w:rsidRPr="00CC6242">
        <w:rPr>
          <w:rFonts w:ascii="Courier New" w:hAnsi="Courier New" w:cs="Courier New"/>
          <w:i/>
          <w:iCs/>
          <w:sz w:val="24"/>
          <w:szCs w:val="24"/>
        </w:rPr>
        <w:t xml:space="preserve">mediante collegamento al link </w:t>
      </w:r>
      <w:hyperlink r:id="rId17" w:history="1">
        <w:r w:rsidR="0059767D" w:rsidRPr="00CC6242">
          <w:rPr>
            <w:rFonts w:ascii="Courier New" w:hAnsi="Courier New" w:cs="Courier New"/>
            <w:i/>
            <w:iCs/>
            <w:color w:val="0000FF"/>
            <w:spacing w:val="-2"/>
            <w:sz w:val="24"/>
            <w:szCs w:val="24"/>
            <w:u w:val="single"/>
          </w:rPr>
          <w:t>https://piattaformaintercenter.regione.emilia-romagna.it</w:t>
        </w:r>
      </w:hyperlink>
      <w:r w:rsidR="00EA2DFE" w:rsidRPr="00CC6242">
        <w:rPr>
          <w:rFonts w:ascii="Courier New" w:hAnsi="Courier New" w:cs="Courier New"/>
          <w:i/>
          <w:iCs/>
          <w:sz w:val="24"/>
          <w:szCs w:val="24"/>
          <w:shd w:val="clear" w:color="auto" w:fill="FFFFFF"/>
        </w:rPr>
        <w:t>;</w:t>
      </w:r>
      <w:r w:rsidR="0059767D" w:rsidRPr="00CC6242">
        <w:rPr>
          <w:rFonts w:ascii="Courier New" w:hAnsi="Courier New" w:cs="Courier New"/>
        </w:rPr>
        <w:t xml:space="preserve"> </w:t>
      </w:r>
    </w:p>
    <w:p w14:paraId="1FEBEEB2" w14:textId="7B98513D" w:rsidR="009417F0" w:rsidRPr="00B57AE8" w:rsidRDefault="00DF3266" w:rsidP="00070DEA">
      <w:pPr>
        <w:spacing w:after="0"/>
        <w:rPr>
          <w:rFonts w:ascii="Courier New" w:hAnsi="Courier New" w:cs="Courier New"/>
          <w:b/>
          <w:bCs/>
          <w:szCs w:val="24"/>
        </w:rPr>
      </w:pPr>
      <w:r w:rsidRPr="00CC6242">
        <w:rPr>
          <w:rFonts w:ascii="Courier New" w:hAnsi="Courier New" w:cs="Courier New"/>
          <w:b/>
          <w:bCs/>
          <w:szCs w:val="24"/>
        </w:rPr>
        <w:t>V</w:t>
      </w:r>
      <w:r w:rsidR="003154A2" w:rsidRPr="00CC6242">
        <w:rPr>
          <w:rFonts w:ascii="Courier New" w:hAnsi="Courier New" w:cs="Courier New"/>
          <w:b/>
          <w:bCs/>
          <w:szCs w:val="24"/>
        </w:rPr>
        <w:t>I.2)</w:t>
      </w:r>
      <w:r w:rsidR="00070DEA" w:rsidRPr="00CC6242">
        <w:rPr>
          <w:rFonts w:ascii="Courier New" w:hAnsi="Courier New" w:cs="Courier New"/>
          <w:b/>
          <w:bCs/>
          <w:szCs w:val="24"/>
        </w:rPr>
        <w:t xml:space="preserve"> RESPONSABILE DELLA PROCEDURA DI AFFIDAMENTO: </w:t>
      </w:r>
      <w:r w:rsidR="00070DEA" w:rsidRPr="00CC6242">
        <w:rPr>
          <w:rFonts w:ascii="Courier New" w:hAnsi="Courier New" w:cs="Courier New"/>
          <w:i/>
          <w:iCs/>
          <w:color w:val="000000"/>
          <w:szCs w:val="24"/>
        </w:rPr>
        <w:t>Dott. Mauro</w:t>
      </w:r>
      <w:r w:rsidR="00070DEA" w:rsidRPr="00070DEA">
        <w:rPr>
          <w:rFonts w:ascii="Courier New" w:hAnsi="Courier New" w:cs="Courier New"/>
          <w:i/>
          <w:iCs/>
          <w:color w:val="000000"/>
          <w:szCs w:val="24"/>
        </w:rPr>
        <w:t xml:space="preserve"> Vogli; telefono 051-5275766 PEC: </w:t>
      </w:r>
      <w:hyperlink r:id="rId18" w:history="1">
        <w:r w:rsidR="00070DEA" w:rsidRPr="00070DEA">
          <w:rPr>
            <w:rStyle w:val="Collegamentoipertestuale"/>
            <w:rFonts w:ascii="Courier New" w:hAnsi="Courier New" w:cs="Courier New"/>
            <w:i/>
            <w:iCs/>
            <w:szCs w:val="24"/>
          </w:rPr>
          <w:t>Stpc.lavoripubblicibeniservizi@postacert.regione.emilia-romagna.it</w:t>
        </w:r>
      </w:hyperlink>
      <w:r w:rsidR="00070DEA">
        <w:rPr>
          <w:rStyle w:val="Collegamentoipertestuale"/>
          <w:rFonts w:ascii="Courier New" w:hAnsi="Courier New" w:cs="Courier New"/>
          <w:i/>
          <w:iCs/>
          <w:szCs w:val="24"/>
        </w:rPr>
        <w:t>;</w:t>
      </w:r>
    </w:p>
    <w:p w14:paraId="787439B7" w14:textId="1221F855" w:rsidR="00A13D63" w:rsidRPr="00B57AE8" w:rsidRDefault="003154A2" w:rsidP="00070DEA">
      <w:pPr>
        <w:pStyle w:val="Testonormale"/>
        <w:spacing w:after="0"/>
        <w:rPr>
          <w:rFonts w:cs="Courier New"/>
          <w:b/>
          <w:i/>
          <w:iCs/>
          <w:color w:val="000000"/>
          <w:sz w:val="24"/>
          <w:szCs w:val="24"/>
        </w:rPr>
      </w:pPr>
      <w:r w:rsidRPr="00070DEA">
        <w:rPr>
          <w:rFonts w:cs="Courier New"/>
          <w:b/>
          <w:bCs/>
          <w:sz w:val="24"/>
          <w:szCs w:val="24"/>
        </w:rPr>
        <w:t xml:space="preserve">VI.3) </w:t>
      </w:r>
      <w:r w:rsidR="00070DEA" w:rsidRPr="00070DEA">
        <w:rPr>
          <w:rFonts w:cs="Courier New"/>
          <w:b/>
          <w:bCs/>
          <w:sz w:val="24"/>
          <w:szCs w:val="24"/>
        </w:rPr>
        <w:t>PROCEDURE DI RICORSO:</w:t>
      </w:r>
      <w:r w:rsidR="00070DEA">
        <w:rPr>
          <w:rFonts w:cs="Courier New"/>
          <w:b/>
          <w:bCs/>
          <w:sz w:val="24"/>
          <w:szCs w:val="24"/>
        </w:rPr>
        <w:t xml:space="preserve"> </w:t>
      </w:r>
      <w:r w:rsidR="00070DEA" w:rsidRPr="00B57AE8">
        <w:rPr>
          <w:rFonts w:cs="Courier New"/>
          <w:i/>
          <w:iCs/>
          <w:sz w:val="24"/>
          <w:szCs w:val="24"/>
        </w:rPr>
        <w:t>Tribunale Amministrativo Regionale dell’Emilia-Romagna nei termini previsti dall’art. 120, comma 5, D.Lgs. n. 104/2010.</w:t>
      </w:r>
    </w:p>
    <w:p w14:paraId="3CBD4B37" w14:textId="77777777" w:rsidR="00D275E1" w:rsidRDefault="00D275E1" w:rsidP="00D275E1">
      <w:pPr>
        <w:pStyle w:val="Testonormale"/>
        <w:spacing w:after="0"/>
        <w:rPr>
          <w:rFonts w:cs="Courier New"/>
          <w:color w:val="000000"/>
          <w:sz w:val="24"/>
          <w:szCs w:val="24"/>
        </w:rPr>
      </w:pPr>
    </w:p>
    <w:tbl>
      <w:tblPr>
        <w:tblW w:w="79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3"/>
        <w:gridCol w:w="6462"/>
      </w:tblGrid>
      <w:tr w:rsidR="00DE0758" w:rsidRPr="00DE0758" w14:paraId="16AD3E23" w14:textId="77777777" w:rsidTr="009C1639">
        <w:trPr>
          <w:trHeight w:val="242"/>
        </w:trPr>
        <w:tc>
          <w:tcPr>
            <w:tcW w:w="1533" w:type="dxa"/>
            <w:tcBorders>
              <w:top w:val="single" w:sz="6" w:space="0" w:color="FFFFFF"/>
              <w:left w:val="single" w:sz="6" w:space="0" w:color="FFFFFF"/>
              <w:bottom w:val="single" w:sz="6" w:space="0" w:color="EFEFEF"/>
              <w:right w:val="single" w:sz="6" w:space="0" w:color="CCCCCC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2BFF85D" w14:textId="77777777" w:rsidR="00DE0758" w:rsidRPr="00DE0758" w:rsidRDefault="00DE0758" w:rsidP="00DE0758">
            <w:pPr>
              <w:spacing w:after="0"/>
              <w:jc w:val="right"/>
              <w:rPr>
                <w:rFonts w:ascii="Arial" w:hAnsi="Arial" w:cs="Arial"/>
                <w:b/>
                <w:bCs/>
                <w:color w:val="003E73"/>
                <w:sz w:val="19"/>
                <w:szCs w:val="19"/>
              </w:rPr>
            </w:pPr>
            <w:r w:rsidRPr="00DE0758">
              <w:rPr>
                <w:rFonts w:ascii="Arial" w:hAnsi="Arial" w:cs="Arial"/>
                <w:b/>
                <w:bCs/>
                <w:color w:val="003E73"/>
                <w:sz w:val="19"/>
                <w:szCs w:val="19"/>
              </w:rPr>
              <w:t>Qualifica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FEFEF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7D543" w14:textId="77777777" w:rsidR="00DE0758" w:rsidRPr="00DE0758" w:rsidRDefault="00DE0758" w:rsidP="00DE0758">
            <w:pPr>
              <w:spacing w:after="0"/>
              <w:jc w:val="center"/>
              <w:rPr>
                <w:rFonts w:ascii="inherit" w:hAnsi="inherit"/>
                <w:sz w:val="25"/>
                <w:szCs w:val="25"/>
              </w:rPr>
            </w:pPr>
            <w:r w:rsidRPr="00DE0758">
              <w:rPr>
                <w:rFonts w:ascii="inherit" w:hAnsi="inherit"/>
                <w:sz w:val="25"/>
                <w:szCs w:val="25"/>
                <w:bdr w:val="none" w:sz="0" w:space="0" w:color="auto" w:frame="1"/>
              </w:rPr>
              <w:t>Il responsabile della procedura di affidamento</w:t>
            </w:r>
          </w:p>
        </w:tc>
      </w:tr>
      <w:tr w:rsidR="00DE0758" w:rsidRPr="00DE0758" w14:paraId="1C801271" w14:textId="77777777" w:rsidTr="009C1639">
        <w:trPr>
          <w:trHeight w:val="252"/>
        </w:trPr>
        <w:tc>
          <w:tcPr>
            <w:tcW w:w="1533" w:type="dxa"/>
            <w:tcBorders>
              <w:top w:val="single" w:sz="6" w:space="0" w:color="FFFFFF"/>
              <w:left w:val="single" w:sz="6" w:space="0" w:color="FFFFFF"/>
              <w:bottom w:val="single" w:sz="6" w:space="0" w:color="EFEFEF"/>
              <w:right w:val="single" w:sz="6" w:space="0" w:color="CCCCCC"/>
            </w:tcBorders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F35938B" w14:textId="77777777" w:rsidR="00DE0758" w:rsidRPr="00DE0758" w:rsidRDefault="00DE0758" w:rsidP="00DE0758">
            <w:pPr>
              <w:spacing w:after="0"/>
              <w:jc w:val="right"/>
              <w:rPr>
                <w:rFonts w:ascii="Arial" w:hAnsi="Arial" w:cs="Arial"/>
                <w:b/>
                <w:bCs/>
                <w:color w:val="003E73"/>
                <w:sz w:val="19"/>
                <w:szCs w:val="19"/>
              </w:rPr>
            </w:pPr>
            <w:r w:rsidRPr="00DE0758">
              <w:rPr>
                <w:rFonts w:ascii="Arial" w:hAnsi="Arial" w:cs="Arial"/>
                <w:b/>
                <w:bCs/>
                <w:color w:val="003E73"/>
                <w:sz w:val="19"/>
                <w:szCs w:val="19"/>
              </w:rPr>
              <w:t>Firmatario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FEFEF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9F246" w14:textId="77777777" w:rsidR="00DE0758" w:rsidRPr="00DE0758" w:rsidRDefault="00DE0758" w:rsidP="00DE0758">
            <w:pPr>
              <w:spacing w:after="0"/>
              <w:jc w:val="center"/>
              <w:rPr>
                <w:rFonts w:ascii="inherit" w:hAnsi="inherit"/>
                <w:sz w:val="25"/>
                <w:szCs w:val="25"/>
              </w:rPr>
            </w:pPr>
            <w:r w:rsidRPr="00DE0758">
              <w:rPr>
                <w:rFonts w:ascii="inherit" w:hAnsi="inherit"/>
                <w:sz w:val="25"/>
                <w:szCs w:val="25"/>
                <w:bdr w:val="none" w:sz="0" w:space="0" w:color="auto" w:frame="1"/>
              </w:rPr>
              <w:t>dott. Mauro Vogli</w:t>
            </w:r>
          </w:p>
        </w:tc>
      </w:tr>
    </w:tbl>
    <w:p w14:paraId="2C1D319D" w14:textId="42B7DAE6" w:rsidR="004555CF" w:rsidRPr="00E117B8" w:rsidRDefault="004555CF" w:rsidP="009C1639">
      <w:pPr>
        <w:pStyle w:val="Corpotesto"/>
        <w:kinsoku w:val="0"/>
        <w:overflowPunct w:val="0"/>
        <w:spacing w:after="0"/>
        <w:ind w:left="3402"/>
        <w:jc w:val="center"/>
        <w:rPr>
          <w:rFonts w:ascii="Courier New" w:hAnsi="Courier New" w:cs="Courier New"/>
          <w:i/>
          <w:iCs/>
          <w:szCs w:val="24"/>
        </w:rPr>
      </w:pPr>
    </w:p>
    <w:sectPr w:rsidR="004555CF" w:rsidRPr="00E117B8" w:rsidSect="009417F0">
      <w:headerReference w:type="default" r:id="rId19"/>
      <w:footerReference w:type="even" r:id="rId20"/>
      <w:footerReference w:type="default" r:id="rId21"/>
      <w:footnotePr>
        <w:numStart w:val="3"/>
      </w:footnotePr>
      <w:endnotePr>
        <w:numFmt w:val="decimal"/>
        <w:numStart w:val="2"/>
      </w:endnotePr>
      <w:type w:val="continuous"/>
      <w:pgSz w:w="11907" w:h="16840" w:code="9"/>
      <w:pgMar w:top="1985" w:right="1021" w:bottom="1701" w:left="1304" w:header="851" w:footer="851" w:gutter="0"/>
      <w:paperSrc w:first="15" w:other="15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92EBD" w14:textId="77777777" w:rsidR="00472E41" w:rsidRDefault="00472E41">
      <w:pPr>
        <w:pStyle w:val="Pidipagina"/>
      </w:pPr>
    </w:p>
  </w:endnote>
  <w:endnote w:type="continuationSeparator" w:id="0">
    <w:p w14:paraId="61793223" w14:textId="77777777" w:rsidR="00472E41" w:rsidRDefault="00472E41">
      <w:r>
        <w:continuationSeparator/>
      </w:r>
    </w:p>
  </w:endnote>
  <w:endnote w:type="continuationNotice" w:id="1">
    <w:p w14:paraId="713D08E9" w14:textId="77777777" w:rsidR="00472E41" w:rsidRDefault="00472E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ans Serif">
    <w:charset w:val="4D"/>
    <w:family w:val="swiss"/>
    <w:pitch w:val="variable"/>
    <w:sig w:usb0="00000003" w:usb1="00000000" w:usb2="00000000" w:usb3="00000000" w:csb0="00000001" w:csb1="00000000"/>
  </w:font>
  <w:font w:name="TimesNewRomanPS">
    <w:charset w:val="00"/>
    <w:family w:val="roman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037EB" w14:textId="77777777" w:rsidR="00660FB2" w:rsidRDefault="00660FB2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>
      <w:rPr>
        <w:rStyle w:val="Numeropagina"/>
        <w:noProof/>
      </w:rPr>
      <w:t>1</w:t>
    </w:r>
    <w:r>
      <w:rPr>
        <w:rStyle w:val="Numeropagina"/>
      </w:rPr>
      <w:fldChar w:fldCharType="end"/>
    </w:r>
  </w:p>
  <w:p w14:paraId="4DEDED30" w14:textId="77777777" w:rsidR="00660FB2" w:rsidRDefault="00660FB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ourier New" w:hAnsi="Courier New" w:cs="Courier New"/>
      </w:rPr>
      <w:id w:val="9343488"/>
      <w:docPartObj>
        <w:docPartGallery w:val="Page Numbers (Bottom of Page)"/>
        <w:docPartUnique/>
      </w:docPartObj>
    </w:sdtPr>
    <w:sdtEndPr>
      <w:rPr>
        <w:sz w:val="40"/>
        <w:szCs w:val="48"/>
      </w:rPr>
    </w:sdtEndPr>
    <w:sdtContent>
      <w:p w14:paraId="192AC28A" w14:textId="77777777" w:rsidR="00D039A6" w:rsidRPr="00B40069" w:rsidRDefault="00D039A6">
        <w:pPr>
          <w:pStyle w:val="Pidipagina"/>
          <w:jc w:val="center"/>
          <w:rPr>
            <w:rFonts w:ascii="Courier New" w:hAnsi="Courier New" w:cs="Courier New"/>
            <w:sz w:val="24"/>
            <w:szCs w:val="32"/>
          </w:rPr>
        </w:pPr>
        <w:r w:rsidRPr="00B40069">
          <w:rPr>
            <w:rFonts w:ascii="Courier New" w:hAnsi="Courier New" w:cs="Courier New"/>
            <w:sz w:val="24"/>
            <w:szCs w:val="32"/>
          </w:rPr>
          <w:fldChar w:fldCharType="begin"/>
        </w:r>
        <w:r w:rsidRPr="00B40069">
          <w:rPr>
            <w:rFonts w:ascii="Courier New" w:hAnsi="Courier New" w:cs="Courier New"/>
            <w:sz w:val="24"/>
            <w:szCs w:val="32"/>
          </w:rPr>
          <w:instrText>PAGE   \* MERGEFORMAT</w:instrText>
        </w:r>
        <w:r w:rsidRPr="00B40069">
          <w:rPr>
            <w:rFonts w:ascii="Courier New" w:hAnsi="Courier New" w:cs="Courier New"/>
            <w:sz w:val="24"/>
            <w:szCs w:val="32"/>
          </w:rPr>
          <w:fldChar w:fldCharType="separate"/>
        </w:r>
        <w:r w:rsidRPr="00B40069">
          <w:rPr>
            <w:rFonts w:ascii="Courier New" w:hAnsi="Courier New" w:cs="Courier New"/>
            <w:sz w:val="24"/>
            <w:szCs w:val="32"/>
          </w:rPr>
          <w:t>2</w:t>
        </w:r>
        <w:r w:rsidRPr="00B40069">
          <w:rPr>
            <w:rFonts w:ascii="Courier New" w:hAnsi="Courier New" w:cs="Courier New"/>
            <w:sz w:val="24"/>
            <w:szCs w:val="32"/>
          </w:rPr>
          <w:fldChar w:fldCharType="end"/>
        </w:r>
      </w:p>
    </w:sdtContent>
  </w:sdt>
  <w:p w14:paraId="1875F4B6" w14:textId="77777777" w:rsidR="00D039A6" w:rsidRDefault="00D039A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26618" w14:textId="77777777" w:rsidR="00472E41" w:rsidRDefault="00472E41"/>
  </w:footnote>
  <w:footnote w:type="continuationSeparator" w:id="0">
    <w:p w14:paraId="7207DA93" w14:textId="77777777" w:rsidR="00472E41" w:rsidRDefault="00472E41">
      <w:r>
        <w:continuationSeparator/>
      </w:r>
    </w:p>
  </w:footnote>
  <w:footnote w:type="continuationNotice" w:id="1">
    <w:p w14:paraId="22DBAE4E" w14:textId="77777777" w:rsidR="00472E41" w:rsidRDefault="00472E4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4501D" w14:textId="25E3B62B" w:rsidR="002269A6" w:rsidRDefault="00123B94" w:rsidP="002269A6">
    <w:pPr>
      <w:pStyle w:val="Intestazione"/>
      <w:jc w:val="center"/>
    </w:pPr>
    <w:r w:rsidRPr="00682141">
      <w:rPr>
        <w:noProof/>
      </w:rPr>
      <w:drawing>
        <wp:anchor distT="0" distB="0" distL="114300" distR="114300" simplePos="0" relativeHeight="251658241" behindDoc="0" locked="0" layoutInCell="1" allowOverlap="1" wp14:anchorId="067D5994" wp14:editId="4314DEE3">
          <wp:simplePos x="0" y="0"/>
          <wp:positionH relativeFrom="margin">
            <wp:align>right</wp:align>
          </wp:positionH>
          <wp:positionV relativeFrom="paragraph">
            <wp:posOffset>-125730</wp:posOffset>
          </wp:positionV>
          <wp:extent cx="1828800" cy="668020"/>
          <wp:effectExtent l="0" t="0" r="0" b="0"/>
          <wp:wrapNone/>
          <wp:docPr id="2" name="Immagine 27" descr="Immagine che contiene testo&#10;&#10;Descrizione generat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27" descr="Immagine che contiene testo&#10;&#10;Descrizione generata automa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668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FC04941" wp14:editId="2447378A">
          <wp:simplePos x="0" y="0"/>
          <wp:positionH relativeFrom="page">
            <wp:posOffset>349885</wp:posOffset>
          </wp:positionH>
          <wp:positionV relativeFrom="page">
            <wp:posOffset>534035</wp:posOffset>
          </wp:positionV>
          <wp:extent cx="2626955" cy="386862"/>
          <wp:effectExtent l="0" t="0" r="2540" b="0"/>
          <wp:wrapNone/>
          <wp:docPr id="1" name="Immagine 1" descr="marchio_R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hio_RER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955" cy="3868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7C"/>
    <w:multiLevelType w:val="singleLevel"/>
    <w:tmpl w:val="395A8C44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1">
    <w:nsid w:val="FFFFFF7D"/>
    <w:multiLevelType w:val="singleLevel"/>
    <w:tmpl w:val="FFA61C90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1">
    <w:nsid w:val="FFFFFF7E"/>
    <w:multiLevelType w:val="singleLevel"/>
    <w:tmpl w:val="8062A53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1">
    <w:nsid w:val="FFFFFF7F"/>
    <w:multiLevelType w:val="singleLevel"/>
    <w:tmpl w:val="45926310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1">
    <w:nsid w:val="FFFFFF80"/>
    <w:multiLevelType w:val="singleLevel"/>
    <w:tmpl w:val="12ACD7CC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1">
    <w:nsid w:val="FFFFFF81"/>
    <w:multiLevelType w:val="singleLevel"/>
    <w:tmpl w:val="9252CF90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1">
    <w:nsid w:val="FFFFFF82"/>
    <w:multiLevelType w:val="singleLevel"/>
    <w:tmpl w:val="8C80A44C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1">
    <w:nsid w:val="FFFFFF83"/>
    <w:multiLevelType w:val="singleLevel"/>
    <w:tmpl w:val="32F68F8C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1">
    <w:nsid w:val="FFFFFF88"/>
    <w:multiLevelType w:val="singleLevel"/>
    <w:tmpl w:val="6EF412E4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1">
    <w:nsid w:val="FFFFFF89"/>
    <w:multiLevelType w:val="singleLevel"/>
    <w:tmpl w:val="E110CE4E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403"/>
    <w:multiLevelType w:val="multilevel"/>
    <w:tmpl w:val="00000886"/>
    <w:lvl w:ilvl="0">
      <w:numFmt w:val="bullet"/>
      <w:lvlText w:val="-"/>
      <w:lvlJc w:val="left"/>
      <w:pPr>
        <w:ind w:hanging="125"/>
      </w:pPr>
      <w:rPr>
        <w:rFonts w:ascii="Times New Roman" w:hAnsi="Times New Roman" w:cs="Times New Roman"/>
        <w:b w:val="0"/>
        <w:bCs w:val="0"/>
        <w:sz w:val="22"/>
        <w:szCs w:val="22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1" w15:restartNumberingAfterBreak="0">
    <w:nsid w:val="0A3A7C05"/>
    <w:multiLevelType w:val="hybridMultilevel"/>
    <w:tmpl w:val="A55EAA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82A11"/>
    <w:multiLevelType w:val="hybridMultilevel"/>
    <w:tmpl w:val="9F78596E"/>
    <w:lvl w:ilvl="0" w:tplc="4A12E7EA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E6B3B"/>
    <w:multiLevelType w:val="hybridMultilevel"/>
    <w:tmpl w:val="EC1EDF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EC6C32"/>
    <w:multiLevelType w:val="multilevel"/>
    <w:tmpl w:val="1B46B798"/>
    <w:styleLink w:val="WW8Num33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17617226">
    <w:abstractNumId w:val="9"/>
  </w:num>
  <w:num w:numId="2" w16cid:durableId="842399811">
    <w:abstractNumId w:val="7"/>
  </w:num>
  <w:num w:numId="3" w16cid:durableId="811604545">
    <w:abstractNumId w:val="6"/>
  </w:num>
  <w:num w:numId="4" w16cid:durableId="899632428">
    <w:abstractNumId w:val="5"/>
  </w:num>
  <w:num w:numId="5" w16cid:durableId="22096479">
    <w:abstractNumId w:val="4"/>
  </w:num>
  <w:num w:numId="6" w16cid:durableId="1800608769">
    <w:abstractNumId w:val="8"/>
  </w:num>
  <w:num w:numId="7" w16cid:durableId="1386443128">
    <w:abstractNumId w:val="3"/>
  </w:num>
  <w:num w:numId="8" w16cid:durableId="522785849">
    <w:abstractNumId w:val="2"/>
  </w:num>
  <w:num w:numId="9" w16cid:durableId="1295065844">
    <w:abstractNumId w:val="1"/>
  </w:num>
  <w:num w:numId="10" w16cid:durableId="1994017074">
    <w:abstractNumId w:val="0"/>
  </w:num>
  <w:num w:numId="11" w16cid:durableId="270551507">
    <w:abstractNumId w:val="10"/>
  </w:num>
  <w:num w:numId="12" w16cid:durableId="974679523">
    <w:abstractNumId w:val="14"/>
  </w:num>
  <w:num w:numId="13" w16cid:durableId="1822456484">
    <w:abstractNumId w:val="13"/>
  </w:num>
  <w:num w:numId="14" w16cid:durableId="721683129">
    <w:abstractNumId w:val="12"/>
  </w:num>
  <w:num w:numId="15" w16cid:durableId="1101753881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283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Start w:val="3"/>
    <w:footnote w:id="-1"/>
    <w:footnote w:id="0"/>
    <w:footnote w:id="1"/>
  </w:footnotePr>
  <w:endnotePr>
    <w:numFmt w:val="decimal"/>
    <w:numStart w:val="2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egisterNo" w:val="d\'5c'5c\'5c\:\'5c'5c'5cwork\'5c'5c'5cit\'5c'5c'5c15\'5c'5c'5c97\'5c'5c'5cws\'5c'5c'5c65620001.w00"/>
  </w:docVars>
  <w:rsids>
    <w:rsidRoot w:val="00AC000C"/>
    <w:rsid w:val="00001C9D"/>
    <w:rsid w:val="000051E4"/>
    <w:rsid w:val="00011CE0"/>
    <w:rsid w:val="000121B3"/>
    <w:rsid w:val="00012B4F"/>
    <w:rsid w:val="000137E8"/>
    <w:rsid w:val="00017BE2"/>
    <w:rsid w:val="000204BC"/>
    <w:rsid w:val="00020AA2"/>
    <w:rsid w:val="00020F4E"/>
    <w:rsid w:val="00027A4D"/>
    <w:rsid w:val="000351C3"/>
    <w:rsid w:val="00037637"/>
    <w:rsid w:val="00041436"/>
    <w:rsid w:val="00041791"/>
    <w:rsid w:val="00042B25"/>
    <w:rsid w:val="0004596E"/>
    <w:rsid w:val="000468BC"/>
    <w:rsid w:val="000472E5"/>
    <w:rsid w:val="00051112"/>
    <w:rsid w:val="0005582F"/>
    <w:rsid w:val="000559DB"/>
    <w:rsid w:val="00055F35"/>
    <w:rsid w:val="0005691E"/>
    <w:rsid w:val="00057ADF"/>
    <w:rsid w:val="00057B34"/>
    <w:rsid w:val="000605A0"/>
    <w:rsid w:val="00062E83"/>
    <w:rsid w:val="0006328E"/>
    <w:rsid w:val="0006472A"/>
    <w:rsid w:val="00065970"/>
    <w:rsid w:val="00066862"/>
    <w:rsid w:val="00066B31"/>
    <w:rsid w:val="00070785"/>
    <w:rsid w:val="00070DEA"/>
    <w:rsid w:val="00072268"/>
    <w:rsid w:val="000730EC"/>
    <w:rsid w:val="000742BE"/>
    <w:rsid w:val="00076B0A"/>
    <w:rsid w:val="00082540"/>
    <w:rsid w:val="00083A16"/>
    <w:rsid w:val="00086098"/>
    <w:rsid w:val="0009135C"/>
    <w:rsid w:val="00091D63"/>
    <w:rsid w:val="00092CDD"/>
    <w:rsid w:val="00095AEB"/>
    <w:rsid w:val="00096ED9"/>
    <w:rsid w:val="000A21B9"/>
    <w:rsid w:val="000A3798"/>
    <w:rsid w:val="000A4EA0"/>
    <w:rsid w:val="000A51D4"/>
    <w:rsid w:val="000B39FB"/>
    <w:rsid w:val="000B4894"/>
    <w:rsid w:val="000B5FC4"/>
    <w:rsid w:val="000B684A"/>
    <w:rsid w:val="000C02F1"/>
    <w:rsid w:val="000C284A"/>
    <w:rsid w:val="000C2C9E"/>
    <w:rsid w:val="000C3107"/>
    <w:rsid w:val="000C4FEF"/>
    <w:rsid w:val="000C6006"/>
    <w:rsid w:val="000C703F"/>
    <w:rsid w:val="000D07CB"/>
    <w:rsid w:val="000D0DD9"/>
    <w:rsid w:val="000D2FF7"/>
    <w:rsid w:val="000D3ED0"/>
    <w:rsid w:val="000D4159"/>
    <w:rsid w:val="000D4D1E"/>
    <w:rsid w:val="000D6A25"/>
    <w:rsid w:val="000E0B09"/>
    <w:rsid w:val="000E0E44"/>
    <w:rsid w:val="000E2FF6"/>
    <w:rsid w:val="000E4506"/>
    <w:rsid w:val="000E580E"/>
    <w:rsid w:val="000E79FC"/>
    <w:rsid w:val="000F1B25"/>
    <w:rsid w:val="000F35AC"/>
    <w:rsid w:val="000F4BD1"/>
    <w:rsid w:val="000F6C31"/>
    <w:rsid w:val="0010066C"/>
    <w:rsid w:val="0010123F"/>
    <w:rsid w:val="0010151E"/>
    <w:rsid w:val="0010364C"/>
    <w:rsid w:val="00103FE3"/>
    <w:rsid w:val="00104AE6"/>
    <w:rsid w:val="00104D3A"/>
    <w:rsid w:val="00105109"/>
    <w:rsid w:val="00112E9B"/>
    <w:rsid w:val="00115965"/>
    <w:rsid w:val="00116240"/>
    <w:rsid w:val="00120639"/>
    <w:rsid w:val="0012146C"/>
    <w:rsid w:val="001214D0"/>
    <w:rsid w:val="00121954"/>
    <w:rsid w:val="001237CD"/>
    <w:rsid w:val="00123B94"/>
    <w:rsid w:val="00123C8B"/>
    <w:rsid w:val="00123F32"/>
    <w:rsid w:val="001240D5"/>
    <w:rsid w:val="0012503B"/>
    <w:rsid w:val="001276C9"/>
    <w:rsid w:val="0013019A"/>
    <w:rsid w:val="001327C5"/>
    <w:rsid w:val="00132C8E"/>
    <w:rsid w:val="00133339"/>
    <w:rsid w:val="001339CC"/>
    <w:rsid w:val="00133DB2"/>
    <w:rsid w:val="001350A6"/>
    <w:rsid w:val="001368A9"/>
    <w:rsid w:val="00143679"/>
    <w:rsid w:val="00143C8A"/>
    <w:rsid w:val="00144B2E"/>
    <w:rsid w:val="001478F6"/>
    <w:rsid w:val="001524C4"/>
    <w:rsid w:val="001542AF"/>
    <w:rsid w:val="00154BEB"/>
    <w:rsid w:val="00157626"/>
    <w:rsid w:val="00163868"/>
    <w:rsid w:val="00166B90"/>
    <w:rsid w:val="0017032B"/>
    <w:rsid w:val="001706ED"/>
    <w:rsid w:val="00173553"/>
    <w:rsid w:val="001735C2"/>
    <w:rsid w:val="00173717"/>
    <w:rsid w:val="001737FE"/>
    <w:rsid w:val="001745FF"/>
    <w:rsid w:val="00174F79"/>
    <w:rsid w:val="001762B6"/>
    <w:rsid w:val="00176590"/>
    <w:rsid w:val="0018074C"/>
    <w:rsid w:val="00180F4E"/>
    <w:rsid w:val="00183919"/>
    <w:rsid w:val="001848D0"/>
    <w:rsid w:val="00184E30"/>
    <w:rsid w:val="001863CF"/>
    <w:rsid w:val="001878C3"/>
    <w:rsid w:val="00191652"/>
    <w:rsid w:val="0019283E"/>
    <w:rsid w:val="00194075"/>
    <w:rsid w:val="001942C4"/>
    <w:rsid w:val="001944B0"/>
    <w:rsid w:val="00194BC5"/>
    <w:rsid w:val="00194FC8"/>
    <w:rsid w:val="0019524E"/>
    <w:rsid w:val="00195641"/>
    <w:rsid w:val="00195D88"/>
    <w:rsid w:val="001A04E2"/>
    <w:rsid w:val="001A055B"/>
    <w:rsid w:val="001A0BBF"/>
    <w:rsid w:val="001A19F1"/>
    <w:rsid w:val="001A4DD4"/>
    <w:rsid w:val="001A4FF6"/>
    <w:rsid w:val="001A5FDB"/>
    <w:rsid w:val="001A647B"/>
    <w:rsid w:val="001A6D68"/>
    <w:rsid w:val="001A700D"/>
    <w:rsid w:val="001B340D"/>
    <w:rsid w:val="001B3452"/>
    <w:rsid w:val="001B6B24"/>
    <w:rsid w:val="001B7F97"/>
    <w:rsid w:val="001C5E35"/>
    <w:rsid w:val="001C618E"/>
    <w:rsid w:val="001D0459"/>
    <w:rsid w:val="001D0823"/>
    <w:rsid w:val="001D2A53"/>
    <w:rsid w:val="001D3A79"/>
    <w:rsid w:val="001D5484"/>
    <w:rsid w:val="001D702B"/>
    <w:rsid w:val="001D7DED"/>
    <w:rsid w:val="001E080F"/>
    <w:rsid w:val="001E45F9"/>
    <w:rsid w:val="001E4646"/>
    <w:rsid w:val="001E6588"/>
    <w:rsid w:val="001E70C5"/>
    <w:rsid w:val="001F282C"/>
    <w:rsid w:val="001F47A9"/>
    <w:rsid w:val="001F5230"/>
    <w:rsid w:val="001F7067"/>
    <w:rsid w:val="002006C1"/>
    <w:rsid w:val="0020139D"/>
    <w:rsid w:val="00203DF5"/>
    <w:rsid w:val="00203F14"/>
    <w:rsid w:val="00205B43"/>
    <w:rsid w:val="00206697"/>
    <w:rsid w:val="00207919"/>
    <w:rsid w:val="002079F1"/>
    <w:rsid w:val="00213DFF"/>
    <w:rsid w:val="00213E7F"/>
    <w:rsid w:val="00214786"/>
    <w:rsid w:val="00216F18"/>
    <w:rsid w:val="00221048"/>
    <w:rsid w:val="00221377"/>
    <w:rsid w:val="00221DDA"/>
    <w:rsid w:val="00221E6E"/>
    <w:rsid w:val="00222057"/>
    <w:rsid w:val="00224A3B"/>
    <w:rsid w:val="00225C33"/>
    <w:rsid w:val="002269A6"/>
    <w:rsid w:val="002278CD"/>
    <w:rsid w:val="00227B6B"/>
    <w:rsid w:val="00230672"/>
    <w:rsid w:val="00230814"/>
    <w:rsid w:val="00230850"/>
    <w:rsid w:val="00230E4F"/>
    <w:rsid w:val="002320CC"/>
    <w:rsid w:val="00232DEE"/>
    <w:rsid w:val="002336BD"/>
    <w:rsid w:val="00234DB3"/>
    <w:rsid w:val="00235023"/>
    <w:rsid w:val="002353E2"/>
    <w:rsid w:val="0023727A"/>
    <w:rsid w:val="00237D72"/>
    <w:rsid w:val="00240499"/>
    <w:rsid w:val="00243B11"/>
    <w:rsid w:val="00244969"/>
    <w:rsid w:val="00244C7E"/>
    <w:rsid w:val="00247094"/>
    <w:rsid w:val="00247432"/>
    <w:rsid w:val="00247DCA"/>
    <w:rsid w:val="00247E85"/>
    <w:rsid w:val="002504C9"/>
    <w:rsid w:val="00252BE5"/>
    <w:rsid w:val="0025515D"/>
    <w:rsid w:val="00256142"/>
    <w:rsid w:val="002568BD"/>
    <w:rsid w:val="00260B6A"/>
    <w:rsid w:val="0026365A"/>
    <w:rsid w:val="00264629"/>
    <w:rsid w:val="0026642E"/>
    <w:rsid w:val="00266671"/>
    <w:rsid w:val="00267783"/>
    <w:rsid w:val="0027215D"/>
    <w:rsid w:val="00273064"/>
    <w:rsid w:val="00273ACC"/>
    <w:rsid w:val="00273D27"/>
    <w:rsid w:val="00274EC5"/>
    <w:rsid w:val="00275C3D"/>
    <w:rsid w:val="00276C46"/>
    <w:rsid w:val="00280536"/>
    <w:rsid w:val="002805B1"/>
    <w:rsid w:val="00280686"/>
    <w:rsid w:val="00280DCE"/>
    <w:rsid w:val="002817D6"/>
    <w:rsid w:val="00282138"/>
    <w:rsid w:val="00282A72"/>
    <w:rsid w:val="00284227"/>
    <w:rsid w:val="002850D7"/>
    <w:rsid w:val="002903FF"/>
    <w:rsid w:val="00292AB3"/>
    <w:rsid w:val="0029300B"/>
    <w:rsid w:val="0029350B"/>
    <w:rsid w:val="002954DA"/>
    <w:rsid w:val="00295AB8"/>
    <w:rsid w:val="00295B7D"/>
    <w:rsid w:val="00296CAF"/>
    <w:rsid w:val="002A12D0"/>
    <w:rsid w:val="002A15C2"/>
    <w:rsid w:val="002A386C"/>
    <w:rsid w:val="002A5FBE"/>
    <w:rsid w:val="002A6359"/>
    <w:rsid w:val="002B04DA"/>
    <w:rsid w:val="002B17CD"/>
    <w:rsid w:val="002B1E7D"/>
    <w:rsid w:val="002B3865"/>
    <w:rsid w:val="002B3A00"/>
    <w:rsid w:val="002B4C32"/>
    <w:rsid w:val="002B4F4C"/>
    <w:rsid w:val="002B5A22"/>
    <w:rsid w:val="002B624E"/>
    <w:rsid w:val="002B7049"/>
    <w:rsid w:val="002C1200"/>
    <w:rsid w:val="002C2BCC"/>
    <w:rsid w:val="002C43DF"/>
    <w:rsid w:val="002C4CAE"/>
    <w:rsid w:val="002C5A9D"/>
    <w:rsid w:val="002C5E7C"/>
    <w:rsid w:val="002C6110"/>
    <w:rsid w:val="002D399A"/>
    <w:rsid w:val="002D5368"/>
    <w:rsid w:val="002D5C11"/>
    <w:rsid w:val="002D6C12"/>
    <w:rsid w:val="002E013D"/>
    <w:rsid w:val="002E04E4"/>
    <w:rsid w:val="002E0A33"/>
    <w:rsid w:val="002E0DB3"/>
    <w:rsid w:val="002E1367"/>
    <w:rsid w:val="002E2098"/>
    <w:rsid w:val="002E2869"/>
    <w:rsid w:val="002E2BFE"/>
    <w:rsid w:val="002E2E80"/>
    <w:rsid w:val="002E482D"/>
    <w:rsid w:val="002E63CB"/>
    <w:rsid w:val="002E7AA5"/>
    <w:rsid w:val="002F2F00"/>
    <w:rsid w:val="002F6936"/>
    <w:rsid w:val="003010EB"/>
    <w:rsid w:val="0030213C"/>
    <w:rsid w:val="003025FF"/>
    <w:rsid w:val="003029A7"/>
    <w:rsid w:val="00302A9A"/>
    <w:rsid w:val="00307159"/>
    <w:rsid w:val="00307725"/>
    <w:rsid w:val="00310CE8"/>
    <w:rsid w:val="00311ADC"/>
    <w:rsid w:val="00312012"/>
    <w:rsid w:val="003154A2"/>
    <w:rsid w:val="00315FBC"/>
    <w:rsid w:val="00317934"/>
    <w:rsid w:val="0032021B"/>
    <w:rsid w:val="003211D5"/>
    <w:rsid w:val="003217A7"/>
    <w:rsid w:val="0032456C"/>
    <w:rsid w:val="00324FB5"/>
    <w:rsid w:val="0032753B"/>
    <w:rsid w:val="00330EFE"/>
    <w:rsid w:val="00330F5E"/>
    <w:rsid w:val="00331525"/>
    <w:rsid w:val="00332B17"/>
    <w:rsid w:val="00332DB1"/>
    <w:rsid w:val="003343DD"/>
    <w:rsid w:val="00335606"/>
    <w:rsid w:val="003413E3"/>
    <w:rsid w:val="00342075"/>
    <w:rsid w:val="00347EDF"/>
    <w:rsid w:val="0035097B"/>
    <w:rsid w:val="00350EBD"/>
    <w:rsid w:val="00351493"/>
    <w:rsid w:val="00353718"/>
    <w:rsid w:val="00354852"/>
    <w:rsid w:val="00355913"/>
    <w:rsid w:val="00356BAA"/>
    <w:rsid w:val="0035735C"/>
    <w:rsid w:val="00361F1B"/>
    <w:rsid w:val="00363B1B"/>
    <w:rsid w:val="00365E65"/>
    <w:rsid w:val="00366EF8"/>
    <w:rsid w:val="00367612"/>
    <w:rsid w:val="0037086F"/>
    <w:rsid w:val="003748C3"/>
    <w:rsid w:val="00374F45"/>
    <w:rsid w:val="00374F73"/>
    <w:rsid w:val="003752DF"/>
    <w:rsid w:val="00375B12"/>
    <w:rsid w:val="00375DB7"/>
    <w:rsid w:val="003762DB"/>
    <w:rsid w:val="00376C75"/>
    <w:rsid w:val="0037768F"/>
    <w:rsid w:val="00380D7E"/>
    <w:rsid w:val="0038138B"/>
    <w:rsid w:val="0038180E"/>
    <w:rsid w:val="00381A1A"/>
    <w:rsid w:val="00382B49"/>
    <w:rsid w:val="00383D88"/>
    <w:rsid w:val="00383EE1"/>
    <w:rsid w:val="00384788"/>
    <w:rsid w:val="00392748"/>
    <w:rsid w:val="00395500"/>
    <w:rsid w:val="003A1876"/>
    <w:rsid w:val="003A1CD0"/>
    <w:rsid w:val="003A2314"/>
    <w:rsid w:val="003A28D5"/>
    <w:rsid w:val="003A37BA"/>
    <w:rsid w:val="003A6A33"/>
    <w:rsid w:val="003B02CC"/>
    <w:rsid w:val="003B1E02"/>
    <w:rsid w:val="003B2D01"/>
    <w:rsid w:val="003B3E13"/>
    <w:rsid w:val="003B657C"/>
    <w:rsid w:val="003B6764"/>
    <w:rsid w:val="003B6D26"/>
    <w:rsid w:val="003C150B"/>
    <w:rsid w:val="003C3422"/>
    <w:rsid w:val="003C4416"/>
    <w:rsid w:val="003C4F07"/>
    <w:rsid w:val="003C503A"/>
    <w:rsid w:val="003C6673"/>
    <w:rsid w:val="003C7885"/>
    <w:rsid w:val="003D272F"/>
    <w:rsid w:val="003D4359"/>
    <w:rsid w:val="003D5CB0"/>
    <w:rsid w:val="003D623A"/>
    <w:rsid w:val="003D7D7C"/>
    <w:rsid w:val="003E3CAA"/>
    <w:rsid w:val="003F03F9"/>
    <w:rsid w:val="003F1E1F"/>
    <w:rsid w:val="003F40CB"/>
    <w:rsid w:val="003F4223"/>
    <w:rsid w:val="003F5132"/>
    <w:rsid w:val="003F7409"/>
    <w:rsid w:val="003F77AF"/>
    <w:rsid w:val="00401EA6"/>
    <w:rsid w:val="00402627"/>
    <w:rsid w:val="00403B10"/>
    <w:rsid w:val="004051EF"/>
    <w:rsid w:val="00406C73"/>
    <w:rsid w:val="00407C6D"/>
    <w:rsid w:val="004118A8"/>
    <w:rsid w:val="0041190F"/>
    <w:rsid w:val="00411E4C"/>
    <w:rsid w:val="00411E58"/>
    <w:rsid w:val="0041343E"/>
    <w:rsid w:val="0041366D"/>
    <w:rsid w:val="00415BC3"/>
    <w:rsid w:val="0041602C"/>
    <w:rsid w:val="00416065"/>
    <w:rsid w:val="00417286"/>
    <w:rsid w:val="004202B9"/>
    <w:rsid w:val="00420A3C"/>
    <w:rsid w:val="00421779"/>
    <w:rsid w:val="00421C8F"/>
    <w:rsid w:val="004234E3"/>
    <w:rsid w:val="00423AD0"/>
    <w:rsid w:val="00424529"/>
    <w:rsid w:val="00425736"/>
    <w:rsid w:val="00425AED"/>
    <w:rsid w:val="004263F8"/>
    <w:rsid w:val="00426BD6"/>
    <w:rsid w:val="0042706D"/>
    <w:rsid w:val="00427C6A"/>
    <w:rsid w:val="00431582"/>
    <w:rsid w:val="004321ED"/>
    <w:rsid w:val="004340D4"/>
    <w:rsid w:val="00436DF0"/>
    <w:rsid w:val="0043717B"/>
    <w:rsid w:val="00437491"/>
    <w:rsid w:val="004403EA"/>
    <w:rsid w:val="00440F25"/>
    <w:rsid w:val="00443720"/>
    <w:rsid w:val="004456D1"/>
    <w:rsid w:val="00446B47"/>
    <w:rsid w:val="00446F8B"/>
    <w:rsid w:val="00450778"/>
    <w:rsid w:val="0045206B"/>
    <w:rsid w:val="00454C94"/>
    <w:rsid w:val="0045529A"/>
    <w:rsid w:val="004555CF"/>
    <w:rsid w:val="00456668"/>
    <w:rsid w:val="00456AFF"/>
    <w:rsid w:val="00456B87"/>
    <w:rsid w:val="00457A31"/>
    <w:rsid w:val="00460221"/>
    <w:rsid w:val="004611C4"/>
    <w:rsid w:val="004615F7"/>
    <w:rsid w:val="00461978"/>
    <w:rsid w:val="004642C6"/>
    <w:rsid w:val="00465E14"/>
    <w:rsid w:val="00466737"/>
    <w:rsid w:val="00467414"/>
    <w:rsid w:val="004700A5"/>
    <w:rsid w:val="00472E41"/>
    <w:rsid w:val="004756DB"/>
    <w:rsid w:val="004759B9"/>
    <w:rsid w:val="00475E7B"/>
    <w:rsid w:val="004773E8"/>
    <w:rsid w:val="00482CF8"/>
    <w:rsid w:val="00483200"/>
    <w:rsid w:val="00484147"/>
    <w:rsid w:val="00484614"/>
    <w:rsid w:val="004847E2"/>
    <w:rsid w:val="00485A51"/>
    <w:rsid w:val="00487457"/>
    <w:rsid w:val="00487A44"/>
    <w:rsid w:val="00491EB4"/>
    <w:rsid w:val="00493F47"/>
    <w:rsid w:val="00494050"/>
    <w:rsid w:val="00495E9A"/>
    <w:rsid w:val="0049672C"/>
    <w:rsid w:val="00496AB6"/>
    <w:rsid w:val="00496C55"/>
    <w:rsid w:val="004A0D5A"/>
    <w:rsid w:val="004A1684"/>
    <w:rsid w:val="004A1948"/>
    <w:rsid w:val="004A1E03"/>
    <w:rsid w:val="004A2FC2"/>
    <w:rsid w:val="004A3EB9"/>
    <w:rsid w:val="004A51FD"/>
    <w:rsid w:val="004A59E5"/>
    <w:rsid w:val="004A7C2C"/>
    <w:rsid w:val="004B090C"/>
    <w:rsid w:val="004B0C94"/>
    <w:rsid w:val="004B2B6A"/>
    <w:rsid w:val="004B2CB4"/>
    <w:rsid w:val="004B5E3D"/>
    <w:rsid w:val="004B7A6A"/>
    <w:rsid w:val="004B7B26"/>
    <w:rsid w:val="004B7BE1"/>
    <w:rsid w:val="004C0F36"/>
    <w:rsid w:val="004C1B8B"/>
    <w:rsid w:val="004C23B3"/>
    <w:rsid w:val="004D099B"/>
    <w:rsid w:val="004D3CCC"/>
    <w:rsid w:val="004D3E6E"/>
    <w:rsid w:val="004D45CF"/>
    <w:rsid w:val="004D5165"/>
    <w:rsid w:val="004D53A3"/>
    <w:rsid w:val="004D5DE6"/>
    <w:rsid w:val="004D5E0E"/>
    <w:rsid w:val="004D79B3"/>
    <w:rsid w:val="004D7ECF"/>
    <w:rsid w:val="004E250D"/>
    <w:rsid w:val="004E3EC1"/>
    <w:rsid w:val="004E52D0"/>
    <w:rsid w:val="004E627C"/>
    <w:rsid w:val="004E6365"/>
    <w:rsid w:val="004F1C58"/>
    <w:rsid w:val="004F4304"/>
    <w:rsid w:val="004F4668"/>
    <w:rsid w:val="004F46A4"/>
    <w:rsid w:val="004F6DA1"/>
    <w:rsid w:val="004F741C"/>
    <w:rsid w:val="0050022B"/>
    <w:rsid w:val="00501123"/>
    <w:rsid w:val="00502810"/>
    <w:rsid w:val="005034BD"/>
    <w:rsid w:val="00503D22"/>
    <w:rsid w:val="00505106"/>
    <w:rsid w:val="00505CF6"/>
    <w:rsid w:val="00506D1B"/>
    <w:rsid w:val="0050777E"/>
    <w:rsid w:val="00510332"/>
    <w:rsid w:val="0051192D"/>
    <w:rsid w:val="00511E88"/>
    <w:rsid w:val="0051202F"/>
    <w:rsid w:val="00512695"/>
    <w:rsid w:val="00512E36"/>
    <w:rsid w:val="00513AE2"/>
    <w:rsid w:val="005144C8"/>
    <w:rsid w:val="00515C2B"/>
    <w:rsid w:val="00517DE4"/>
    <w:rsid w:val="00520CFE"/>
    <w:rsid w:val="00523D56"/>
    <w:rsid w:val="005262BA"/>
    <w:rsid w:val="00527139"/>
    <w:rsid w:val="005300CF"/>
    <w:rsid w:val="00530E5E"/>
    <w:rsid w:val="005325FE"/>
    <w:rsid w:val="00532990"/>
    <w:rsid w:val="005344E1"/>
    <w:rsid w:val="0053462E"/>
    <w:rsid w:val="00535794"/>
    <w:rsid w:val="005368C3"/>
    <w:rsid w:val="005378FA"/>
    <w:rsid w:val="00540073"/>
    <w:rsid w:val="00540B12"/>
    <w:rsid w:val="005412A3"/>
    <w:rsid w:val="005413B8"/>
    <w:rsid w:val="0054218E"/>
    <w:rsid w:val="0054438A"/>
    <w:rsid w:val="00544AFF"/>
    <w:rsid w:val="0054670D"/>
    <w:rsid w:val="005471DB"/>
    <w:rsid w:val="00547BEE"/>
    <w:rsid w:val="0055078C"/>
    <w:rsid w:val="00551699"/>
    <w:rsid w:val="005525F9"/>
    <w:rsid w:val="0055341A"/>
    <w:rsid w:val="00553ACE"/>
    <w:rsid w:val="005576F8"/>
    <w:rsid w:val="00560BB0"/>
    <w:rsid w:val="00561B62"/>
    <w:rsid w:val="005636B2"/>
    <w:rsid w:val="00563972"/>
    <w:rsid w:val="00563C0E"/>
    <w:rsid w:val="005645E2"/>
    <w:rsid w:val="005647BA"/>
    <w:rsid w:val="005675D0"/>
    <w:rsid w:val="0057069E"/>
    <w:rsid w:val="005724B8"/>
    <w:rsid w:val="0057477F"/>
    <w:rsid w:val="00575739"/>
    <w:rsid w:val="0058350D"/>
    <w:rsid w:val="0058355A"/>
    <w:rsid w:val="00584792"/>
    <w:rsid w:val="00584993"/>
    <w:rsid w:val="00586AE9"/>
    <w:rsid w:val="005876DD"/>
    <w:rsid w:val="00593373"/>
    <w:rsid w:val="00594178"/>
    <w:rsid w:val="005953E4"/>
    <w:rsid w:val="00595FA9"/>
    <w:rsid w:val="005968C4"/>
    <w:rsid w:val="00597424"/>
    <w:rsid w:val="0059767D"/>
    <w:rsid w:val="00597E1F"/>
    <w:rsid w:val="005A0180"/>
    <w:rsid w:val="005A0860"/>
    <w:rsid w:val="005A1843"/>
    <w:rsid w:val="005A3CE9"/>
    <w:rsid w:val="005A3DD0"/>
    <w:rsid w:val="005A5959"/>
    <w:rsid w:val="005A62B9"/>
    <w:rsid w:val="005B0C9C"/>
    <w:rsid w:val="005B1A58"/>
    <w:rsid w:val="005B23AA"/>
    <w:rsid w:val="005B455A"/>
    <w:rsid w:val="005B457E"/>
    <w:rsid w:val="005B5F2D"/>
    <w:rsid w:val="005B6382"/>
    <w:rsid w:val="005B6506"/>
    <w:rsid w:val="005B66DF"/>
    <w:rsid w:val="005B7169"/>
    <w:rsid w:val="005B7280"/>
    <w:rsid w:val="005B7289"/>
    <w:rsid w:val="005C03EC"/>
    <w:rsid w:val="005C2685"/>
    <w:rsid w:val="005C287E"/>
    <w:rsid w:val="005C478E"/>
    <w:rsid w:val="005C63A0"/>
    <w:rsid w:val="005C75D5"/>
    <w:rsid w:val="005D1DF1"/>
    <w:rsid w:val="005D2CE4"/>
    <w:rsid w:val="005D2D37"/>
    <w:rsid w:val="005D3D5A"/>
    <w:rsid w:val="005D68B9"/>
    <w:rsid w:val="005D6A9B"/>
    <w:rsid w:val="005D7858"/>
    <w:rsid w:val="005E0AA1"/>
    <w:rsid w:val="005E1BDB"/>
    <w:rsid w:val="005E1CE7"/>
    <w:rsid w:val="005E2685"/>
    <w:rsid w:val="005E2979"/>
    <w:rsid w:val="005E34C4"/>
    <w:rsid w:val="005E42C3"/>
    <w:rsid w:val="005E47E3"/>
    <w:rsid w:val="005E4A90"/>
    <w:rsid w:val="005E4E61"/>
    <w:rsid w:val="005E7229"/>
    <w:rsid w:val="005E7493"/>
    <w:rsid w:val="005F0F4B"/>
    <w:rsid w:val="005F1767"/>
    <w:rsid w:val="005F2B2C"/>
    <w:rsid w:val="005F3DEE"/>
    <w:rsid w:val="005F5BB3"/>
    <w:rsid w:val="005F69BD"/>
    <w:rsid w:val="005F7784"/>
    <w:rsid w:val="0060222F"/>
    <w:rsid w:val="006028FA"/>
    <w:rsid w:val="00602E5D"/>
    <w:rsid w:val="00604BCE"/>
    <w:rsid w:val="006066A8"/>
    <w:rsid w:val="006067B2"/>
    <w:rsid w:val="006104A9"/>
    <w:rsid w:val="00612A13"/>
    <w:rsid w:val="006142CE"/>
    <w:rsid w:val="00616C35"/>
    <w:rsid w:val="006174F6"/>
    <w:rsid w:val="006217AB"/>
    <w:rsid w:val="00621E2E"/>
    <w:rsid w:val="006220C8"/>
    <w:rsid w:val="00622B84"/>
    <w:rsid w:val="00623485"/>
    <w:rsid w:val="00623F91"/>
    <w:rsid w:val="00624E7E"/>
    <w:rsid w:val="006316EF"/>
    <w:rsid w:val="006340EE"/>
    <w:rsid w:val="00634528"/>
    <w:rsid w:val="006345A6"/>
    <w:rsid w:val="00636145"/>
    <w:rsid w:val="00641297"/>
    <w:rsid w:val="0064169C"/>
    <w:rsid w:val="00643C49"/>
    <w:rsid w:val="00644378"/>
    <w:rsid w:val="006458DA"/>
    <w:rsid w:val="006466FE"/>
    <w:rsid w:val="0064711F"/>
    <w:rsid w:val="00650D98"/>
    <w:rsid w:val="00655853"/>
    <w:rsid w:val="00660451"/>
    <w:rsid w:val="00660C0B"/>
    <w:rsid w:val="00660FB2"/>
    <w:rsid w:val="0066112A"/>
    <w:rsid w:val="0066152B"/>
    <w:rsid w:val="00661DBA"/>
    <w:rsid w:val="00662C1A"/>
    <w:rsid w:val="006646F8"/>
    <w:rsid w:val="0066687A"/>
    <w:rsid w:val="00670F44"/>
    <w:rsid w:val="00670FD1"/>
    <w:rsid w:val="006711FC"/>
    <w:rsid w:val="006716EC"/>
    <w:rsid w:val="0067235C"/>
    <w:rsid w:val="006731AD"/>
    <w:rsid w:val="00674D9B"/>
    <w:rsid w:val="00676545"/>
    <w:rsid w:val="006768A5"/>
    <w:rsid w:val="00676D6F"/>
    <w:rsid w:val="00681FD0"/>
    <w:rsid w:val="006835C3"/>
    <w:rsid w:val="006838F8"/>
    <w:rsid w:val="0068588E"/>
    <w:rsid w:val="00686495"/>
    <w:rsid w:val="00686AC0"/>
    <w:rsid w:val="00687C5B"/>
    <w:rsid w:val="0069025C"/>
    <w:rsid w:val="0069085F"/>
    <w:rsid w:val="00690D2D"/>
    <w:rsid w:val="006928F6"/>
    <w:rsid w:val="0069342B"/>
    <w:rsid w:val="00694399"/>
    <w:rsid w:val="006A1587"/>
    <w:rsid w:val="006A24A3"/>
    <w:rsid w:val="006A4419"/>
    <w:rsid w:val="006A4BEA"/>
    <w:rsid w:val="006A518C"/>
    <w:rsid w:val="006A56B8"/>
    <w:rsid w:val="006A5CB0"/>
    <w:rsid w:val="006A72AA"/>
    <w:rsid w:val="006A7D53"/>
    <w:rsid w:val="006B0BFE"/>
    <w:rsid w:val="006B5633"/>
    <w:rsid w:val="006B70E1"/>
    <w:rsid w:val="006C0C70"/>
    <w:rsid w:val="006C1925"/>
    <w:rsid w:val="006C1B8C"/>
    <w:rsid w:val="006C257C"/>
    <w:rsid w:val="006C4E63"/>
    <w:rsid w:val="006C5B03"/>
    <w:rsid w:val="006D1A97"/>
    <w:rsid w:val="006D1E72"/>
    <w:rsid w:val="006D20B3"/>
    <w:rsid w:val="006D2236"/>
    <w:rsid w:val="006D2FA4"/>
    <w:rsid w:val="006D3770"/>
    <w:rsid w:val="006D3CAB"/>
    <w:rsid w:val="006D5322"/>
    <w:rsid w:val="006D6784"/>
    <w:rsid w:val="006D7B51"/>
    <w:rsid w:val="006E0E30"/>
    <w:rsid w:val="006E47F7"/>
    <w:rsid w:val="006E5520"/>
    <w:rsid w:val="006E7066"/>
    <w:rsid w:val="006F0829"/>
    <w:rsid w:val="006F1004"/>
    <w:rsid w:val="006F16C4"/>
    <w:rsid w:val="006F1DAC"/>
    <w:rsid w:val="006F2A15"/>
    <w:rsid w:val="006F4147"/>
    <w:rsid w:val="006F756D"/>
    <w:rsid w:val="006F7EAE"/>
    <w:rsid w:val="00700046"/>
    <w:rsid w:val="0070127D"/>
    <w:rsid w:val="007027D8"/>
    <w:rsid w:val="00702CC2"/>
    <w:rsid w:val="00704033"/>
    <w:rsid w:val="0070542E"/>
    <w:rsid w:val="007056D9"/>
    <w:rsid w:val="00710067"/>
    <w:rsid w:val="0071072F"/>
    <w:rsid w:val="00711130"/>
    <w:rsid w:val="00715CF3"/>
    <w:rsid w:val="00717483"/>
    <w:rsid w:val="007211CE"/>
    <w:rsid w:val="00721A29"/>
    <w:rsid w:val="00722725"/>
    <w:rsid w:val="00723319"/>
    <w:rsid w:val="0072726F"/>
    <w:rsid w:val="007279FF"/>
    <w:rsid w:val="00733246"/>
    <w:rsid w:val="007334E7"/>
    <w:rsid w:val="0073418A"/>
    <w:rsid w:val="00736BD7"/>
    <w:rsid w:val="00736BDC"/>
    <w:rsid w:val="00736C4D"/>
    <w:rsid w:val="0073712E"/>
    <w:rsid w:val="00737A41"/>
    <w:rsid w:val="007405D5"/>
    <w:rsid w:val="0074284C"/>
    <w:rsid w:val="00743AD2"/>
    <w:rsid w:val="00744A4D"/>
    <w:rsid w:val="00746142"/>
    <w:rsid w:val="00746215"/>
    <w:rsid w:val="0074772D"/>
    <w:rsid w:val="00750AAE"/>
    <w:rsid w:val="00752C34"/>
    <w:rsid w:val="00753364"/>
    <w:rsid w:val="0075414A"/>
    <w:rsid w:val="00754223"/>
    <w:rsid w:val="0075460C"/>
    <w:rsid w:val="007547B2"/>
    <w:rsid w:val="0075594A"/>
    <w:rsid w:val="00756248"/>
    <w:rsid w:val="00757752"/>
    <w:rsid w:val="0076012D"/>
    <w:rsid w:val="00760EED"/>
    <w:rsid w:val="00761FCE"/>
    <w:rsid w:val="0076203A"/>
    <w:rsid w:val="007623AB"/>
    <w:rsid w:val="007647A5"/>
    <w:rsid w:val="007650C0"/>
    <w:rsid w:val="0076655D"/>
    <w:rsid w:val="0076772A"/>
    <w:rsid w:val="007711D4"/>
    <w:rsid w:val="00771463"/>
    <w:rsid w:val="0077355A"/>
    <w:rsid w:val="007749B0"/>
    <w:rsid w:val="00774CC8"/>
    <w:rsid w:val="00775055"/>
    <w:rsid w:val="00775A63"/>
    <w:rsid w:val="00777C7D"/>
    <w:rsid w:val="00781AF9"/>
    <w:rsid w:val="00781EA5"/>
    <w:rsid w:val="00782B32"/>
    <w:rsid w:val="00782F0D"/>
    <w:rsid w:val="0078309D"/>
    <w:rsid w:val="0078312C"/>
    <w:rsid w:val="00783265"/>
    <w:rsid w:val="00783641"/>
    <w:rsid w:val="007841F5"/>
    <w:rsid w:val="00784E1F"/>
    <w:rsid w:val="00785C55"/>
    <w:rsid w:val="00786D5C"/>
    <w:rsid w:val="00787C71"/>
    <w:rsid w:val="00791B6F"/>
    <w:rsid w:val="007936AF"/>
    <w:rsid w:val="00793AB4"/>
    <w:rsid w:val="00795BAD"/>
    <w:rsid w:val="007A065C"/>
    <w:rsid w:val="007A06AF"/>
    <w:rsid w:val="007A16CD"/>
    <w:rsid w:val="007A1FE2"/>
    <w:rsid w:val="007A212A"/>
    <w:rsid w:val="007A2349"/>
    <w:rsid w:val="007A319A"/>
    <w:rsid w:val="007A6BE6"/>
    <w:rsid w:val="007B0E61"/>
    <w:rsid w:val="007B1FB8"/>
    <w:rsid w:val="007B20C0"/>
    <w:rsid w:val="007B53F9"/>
    <w:rsid w:val="007B5648"/>
    <w:rsid w:val="007B6B05"/>
    <w:rsid w:val="007B742C"/>
    <w:rsid w:val="007B74AC"/>
    <w:rsid w:val="007B7829"/>
    <w:rsid w:val="007B7E2C"/>
    <w:rsid w:val="007C0829"/>
    <w:rsid w:val="007C3E24"/>
    <w:rsid w:val="007C434E"/>
    <w:rsid w:val="007C6777"/>
    <w:rsid w:val="007C6EEB"/>
    <w:rsid w:val="007C707A"/>
    <w:rsid w:val="007C71DA"/>
    <w:rsid w:val="007C7705"/>
    <w:rsid w:val="007C78B8"/>
    <w:rsid w:val="007D08B2"/>
    <w:rsid w:val="007D28D6"/>
    <w:rsid w:val="007D392E"/>
    <w:rsid w:val="007D3C55"/>
    <w:rsid w:val="007D46CB"/>
    <w:rsid w:val="007E1C79"/>
    <w:rsid w:val="007E260A"/>
    <w:rsid w:val="007E2CAD"/>
    <w:rsid w:val="007E4301"/>
    <w:rsid w:val="007E4DF1"/>
    <w:rsid w:val="007E5C4F"/>
    <w:rsid w:val="007E682B"/>
    <w:rsid w:val="007E6C62"/>
    <w:rsid w:val="007E6FAA"/>
    <w:rsid w:val="007F034C"/>
    <w:rsid w:val="007F0FE7"/>
    <w:rsid w:val="007F234D"/>
    <w:rsid w:val="007F258B"/>
    <w:rsid w:val="007F2FB6"/>
    <w:rsid w:val="007F4065"/>
    <w:rsid w:val="007F5E9C"/>
    <w:rsid w:val="007F6264"/>
    <w:rsid w:val="007F6B55"/>
    <w:rsid w:val="007F74A0"/>
    <w:rsid w:val="007F758F"/>
    <w:rsid w:val="0080079D"/>
    <w:rsid w:val="0080172E"/>
    <w:rsid w:val="008021A8"/>
    <w:rsid w:val="0080236D"/>
    <w:rsid w:val="00802B19"/>
    <w:rsid w:val="00803C2E"/>
    <w:rsid w:val="00804211"/>
    <w:rsid w:val="00804510"/>
    <w:rsid w:val="00806BB5"/>
    <w:rsid w:val="00807B06"/>
    <w:rsid w:val="00821AB9"/>
    <w:rsid w:val="008236BC"/>
    <w:rsid w:val="00823FDF"/>
    <w:rsid w:val="00825373"/>
    <w:rsid w:val="00826F31"/>
    <w:rsid w:val="00827160"/>
    <w:rsid w:val="0083041C"/>
    <w:rsid w:val="0083288B"/>
    <w:rsid w:val="00834816"/>
    <w:rsid w:val="00834BCF"/>
    <w:rsid w:val="008363AB"/>
    <w:rsid w:val="00842A38"/>
    <w:rsid w:val="00843510"/>
    <w:rsid w:val="008461BC"/>
    <w:rsid w:val="00846A7E"/>
    <w:rsid w:val="008519F1"/>
    <w:rsid w:val="00852321"/>
    <w:rsid w:val="008527A4"/>
    <w:rsid w:val="00852A28"/>
    <w:rsid w:val="00853AF6"/>
    <w:rsid w:val="00856D56"/>
    <w:rsid w:val="00861FE1"/>
    <w:rsid w:val="00865C13"/>
    <w:rsid w:val="008672E3"/>
    <w:rsid w:val="00867553"/>
    <w:rsid w:val="008709F2"/>
    <w:rsid w:val="008711ED"/>
    <w:rsid w:val="0087218A"/>
    <w:rsid w:val="0087503C"/>
    <w:rsid w:val="00875EAF"/>
    <w:rsid w:val="008776AA"/>
    <w:rsid w:val="008809B2"/>
    <w:rsid w:val="00880B3A"/>
    <w:rsid w:val="00881161"/>
    <w:rsid w:val="00881F28"/>
    <w:rsid w:val="00884D05"/>
    <w:rsid w:val="0088622F"/>
    <w:rsid w:val="008930A1"/>
    <w:rsid w:val="008939D5"/>
    <w:rsid w:val="00896F8B"/>
    <w:rsid w:val="00897238"/>
    <w:rsid w:val="00897C22"/>
    <w:rsid w:val="008A2A42"/>
    <w:rsid w:val="008A39B8"/>
    <w:rsid w:val="008A55F7"/>
    <w:rsid w:val="008A6D4D"/>
    <w:rsid w:val="008B02E5"/>
    <w:rsid w:val="008B05F3"/>
    <w:rsid w:val="008B6B2A"/>
    <w:rsid w:val="008B734D"/>
    <w:rsid w:val="008B757F"/>
    <w:rsid w:val="008C154C"/>
    <w:rsid w:val="008C1C14"/>
    <w:rsid w:val="008C222C"/>
    <w:rsid w:val="008C2817"/>
    <w:rsid w:val="008C2B42"/>
    <w:rsid w:val="008C329C"/>
    <w:rsid w:val="008C626E"/>
    <w:rsid w:val="008C64F1"/>
    <w:rsid w:val="008C7019"/>
    <w:rsid w:val="008C71FC"/>
    <w:rsid w:val="008D2525"/>
    <w:rsid w:val="008D2A97"/>
    <w:rsid w:val="008D482F"/>
    <w:rsid w:val="008D702E"/>
    <w:rsid w:val="008D7E17"/>
    <w:rsid w:val="008E0287"/>
    <w:rsid w:val="008E1D95"/>
    <w:rsid w:val="008E3B76"/>
    <w:rsid w:val="008E716C"/>
    <w:rsid w:val="008F0967"/>
    <w:rsid w:val="008F1037"/>
    <w:rsid w:val="008F27B1"/>
    <w:rsid w:val="008F5705"/>
    <w:rsid w:val="008F70EA"/>
    <w:rsid w:val="00903446"/>
    <w:rsid w:val="00904815"/>
    <w:rsid w:val="00907127"/>
    <w:rsid w:val="00907B4D"/>
    <w:rsid w:val="00907FA6"/>
    <w:rsid w:val="009112B2"/>
    <w:rsid w:val="009116CE"/>
    <w:rsid w:val="00912E7C"/>
    <w:rsid w:val="009143AA"/>
    <w:rsid w:val="009153F9"/>
    <w:rsid w:val="00915E4D"/>
    <w:rsid w:val="009176B0"/>
    <w:rsid w:val="00917977"/>
    <w:rsid w:val="009211FD"/>
    <w:rsid w:val="009231D7"/>
    <w:rsid w:val="00923488"/>
    <w:rsid w:val="00924AE5"/>
    <w:rsid w:val="0092528D"/>
    <w:rsid w:val="00926C8A"/>
    <w:rsid w:val="00930002"/>
    <w:rsid w:val="009315A0"/>
    <w:rsid w:val="009330E4"/>
    <w:rsid w:val="00934D77"/>
    <w:rsid w:val="00934EDB"/>
    <w:rsid w:val="009356DA"/>
    <w:rsid w:val="009401BC"/>
    <w:rsid w:val="00941741"/>
    <w:rsid w:val="009417F0"/>
    <w:rsid w:val="00944B34"/>
    <w:rsid w:val="00944B5F"/>
    <w:rsid w:val="0094572D"/>
    <w:rsid w:val="00945815"/>
    <w:rsid w:val="009463F3"/>
    <w:rsid w:val="009472B9"/>
    <w:rsid w:val="00947B2E"/>
    <w:rsid w:val="00947C13"/>
    <w:rsid w:val="00952C19"/>
    <w:rsid w:val="00957398"/>
    <w:rsid w:val="00960B25"/>
    <w:rsid w:val="0096151F"/>
    <w:rsid w:val="009621CE"/>
    <w:rsid w:val="009640E5"/>
    <w:rsid w:val="00964561"/>
    <w:rsid w:val="00965074"/>
    <w:rsid w:val="009669C0"/>
    <w:rsid w:val="00966BAC"/>
    <w:rsid w:val="009679A7"/>
    <w:rsid w:val="009720FD"/>
    <w:rsid w:val="00972350"/>
    <w:rsid w:val="00973A18"/>
    <w:rsid w:val="00974E79"/>
    <w:rsid w:val="00975B92"/>
    <w:rsid w:val="00976235"/>
    <w:rsid w:val="00977A1A"/>
    <w:rsid w:val="00977CED"/>
    <w:rsid w:val="00977F05"/>
    <w:rsid w:val="009815A0"/>
    <w:rsid w:val="00981B71"/>
    <w:rsid w:val="00982D75"/>
    <w:rsid w:val="009833D1"/>
    <w:rsid w:val="009849BF"/>
    <w:rsid w:val="0098683A"/>
    <w:rsid w:val="00986AA4"/>
    <w:rsid w:val="00986C0D"/>
    <w:rsid w:val="00987AEF"/>
    <w:rsid w:val="009901ED"/>
    <w:rsid w:val="00990A73"/>
    <w:rsid w:val="009919C1"/>
    <w:rsid w:val="00992CCE"/>
    <w:rsid w:val="00997BAD"/>
    <w:rsid w:val="009A0310"/>
    <w:rsid w:val="009A093F"/>
    <w:rsid w:val="009A189F"/>
    <w:rsid w:val="009A3B2D"/>
    <w:rsid w:val="009A3B6A"/>
    <w:rsid w:val="009A4067"/>
    <w:rsid w:val="009A6760"/>
    <w:rsid w:val="009B0119"/>
    <w:rsid w:val="009B0834"/>
    <w:rsid w:val="009B0965"/>
    <w:rsid w:val="009B343B"/>
    <w:rsid w:val="009B409E"/>
    <w:rsid w:val="009B4503"/>
    <w:rsid w:val="009B53C1"/>
    <w:rsid w:val="009B7261"/>
    <w:rsid w:val="009B73DD"/>
    <w:rsid w:val="009C15A9"/>
    <w:rsid w:val="009C1639"/>
    <w:rsid w:val="009C550E"/>
    <w:rsid w:val="009D0041"/>
    <w:rsid w:val="009D042F"/>
    <w:rsid w:val="009D06ED"/>
    <w:rsid w:val="009D2930"/>
    <w:rsid w:val="009D31E9"/>
    <w:rsid w:val="009D3AA9"/>
    <w:rsid w:val="009E1354"/>
    <w:rsid w:val="009E5A68"/>
    <w:rsid w:val="009E5AF5"/>
    <w:rsid w:val="009E5EE2"/>
    <w:rsid w:val="009E77CF"/>
    <w:rsid w:val="009F17F5"/>
    <w:rsid w:val="009F3EDE"/>
    <w:rsid w:val="00A016F6"/>
    <w:rsid w:val="00A01E2D"/>
    <w:rsid w:val="00A04497"/>
    <w:rsid w:val="00A0478D"/>
    <w:rsid w:val="00A04C11"/>
    <w:rsid w:val="00A0629E"/>
    <w:rsid w:val="00A06D9B"/>
    <w:rsid w:val="00A122B5"/>
    <w:rsid w:val="00A13D63"/>
    <w:rsid w:val="00A15131"/>
    <w:rsid w:val="00A15909"/>
    <w:rsid w:val="00A15DB9"/>
    <w:rsid w:val="00A17E2C"/>
    <w:rsid w:val="00A22AA1"/>
    <w:rsid w:val="00A243B9"/>
    <w:rsid w:val="00A24423"/>
    <w:rsid w:val="00A25271"/>
    <w:rsid w:val="00A25C78"/>
    <w:rsid w:val="00A26211"/>
    <w:rsid w:val="00A26645"/>
    <w:rsid w:val="00A26909"/>
    <w:rsid w:val="00A272C8"/>
    <w:rsid w:val="00A27302"/>
    <w:rsid w:val="00A274ED"/>
    <w:rsid w:val="00A30CD6"/>
    <w:rsid w:val="00A30F07"/>
    <w:rsid w:val="00A30F93"/>
    <w:rsid w:val="00A318A8"/>
    <w:rsid w:val="00A31B4F"/>
    <w:rsid w:val="00A33F1B"/>
    <w:rsid w:val="00A35795"/>
    <w:rsid w:val="00A36039"/>
    <w:rsid w:val="00A3760C"/>
    <w:rsid w:val="00A37A9B"/>
    <w:rsid w:val="00A404A0"/>
    <w:rsid w:val="00A40CEF"/>
    <w:rsid w:val="00A43185"/>
    <w:rsid w:val="00A43853"/>
    <w:rsid w:val="00A4490D"/>
    <w:rsid w:val="00A44A81"/>
    <w:rsid w:val="00A501BE"/>
    <w:rsid w:val="00A53BEF"/>
    <w:rsid w:val="00A543D7"/>
    <w:rsid w:val="00A56649"/>
    <w:rsid w:val="00A56910"/>
    <w:rsid w:val="00A56C9B"/>
    <w:rsid w:val="00A60CCF"/>
    <w:rsid w:val="00A62874"/>
    <w:rsid w:val="00A62B8B"/>
    <w:rsid w:val="00A661A6"/>
    <w:rsid w:val="00A70715"/>
    <w:rsid w:val="00A72022"/>
    <w:rsid w:val="00A7214B"/>
    <w:rsid w:val="00A73B83"/>
    <w:rsid w:val="00A75226"/>
    <w:rsid w:val="00A76B05"/>
    <w:rsid w:val="00A76F35"/>
    <w:rsid w:val="00A7703E"/>
    <w:rsid w:val="00A772F3"/>
    <w:rsid w:val="00A77A53"/>
    <w:rsid w:val="00A8036A"/>
    <w:rsid w:val="00A821AD"/>
    <w:rsid w:val="00A85DE2"/>
    <w:rsid w:val="00A8662B"/>
    <w:rsid w:val="00A872DA"/>
    <w:rsid w:val="00A8772F"/>
    <w:rsid w:val="00A877ED"/>
    <w:rsid w:val="00A92920"/>
    <w:rsid w:val="00A942F3"/>
    <w:rsid w:val="00A97966"/>
    <w:rsid w:val="00A97CFB"/>
    <w:rsid w:val="00A97F9B"/>
    <w:rsid w:val="00AA4A4A"/>
    <w:rsid w:val="00AA6C06"/>
    <w:rsid w:val="00AA7202"/>
    <w:rsid w:val="00AB51C0"/>
    <w:rsid w:val="00AB5806"/>
    <w:rsid w:val="00AB6C00"/>
    <w:rsid w:val="00AB6EE0"/>
    <w:rsid w:val="00AC000C"/>
    <w:rsid w:val="00AC28BB"/>
    <w:rsid w:val="00AC29EE"/>
    <w:rsid w:val="00AC7851"/>
    <w:rsid w:val="00AC7886"/>
    <w:rsid w:val="00AD0D02"/>
    <w:rsid w:val="00AD1FDA"/>
    <w:rsid w:val="00AD3D39"/>
    <w:rsid w:val="00AD41F6"/>
    <w:rsid w:val="00AD7470"/>
    <w:rsid w:val="00AE1239"/>
    <w:rsid w:val="00AE12E1"/>
    <w:rsid w:val="00AE4C53"/>
    <w:rsid w:val="00AE6C36"/>
    <w:rsid w:val="00AF1C51"/>
    <w:rsid w:val="00AF2281"/>
    <w:rsid w:val="00AF2E49"/>
    <w:rsid w:val="00AF4D8A"/>
    <w:rsid w:val="00AF4DA7"/>
    <w:rsid w:val="00AF4E70"/>
    <w:rsid w:val="00AF5AD0"/>
    <w:rsid w:val="00AF6516"/>
    <w:rsid w:val="00B0030A"/>
    <w:rsid w:val="00B01D8C"/>
    <w:rsid w:val="00B046A8"/>
    <w:rsid w:val="00B04D00"/>
    <w:rsid w:val="00B05B93"/>
    <w:rsid w:val="00B07B5A"/>
    <w:rsid w:val="00B07E43"/>
    <w:rsid w:val="00B1085B"/>
    <w:rsid w:val="00B10BF8"/>
    <w:rsid w:val="00B11C49"/>
    <w:rsid w:val="00B1282D"/>
    <w:rsid w:val="00B156D2"/>
    <w:rsid w:val="00B15C45"/>
    <w:rsid w:val="00B1625B"/>
    <w:rsid w:val="00B21EC5"/>
    <w:rsid w:val="00B21EFE"/>
    <w:rsid w:val="00B2392E"/>
    <w:rsid w:val="00B245E9"/>
    <w:rsid w:val="00B24CCF"/>
    <w:rsid w:val="00B25B7A"/>
    <w:rsid w:val="00B25EF7"/>
    <w:rsid w:val="00B26285"/>
    <w:rsid w:val="00B26D25"/>
    <w:rsid w:val="00B27884"/>
    <w:rsid w:val="00B27B30"/>
    <w:rsid w:val="00B3095A"/>
    <w:rsid w:val="00B3280F"/>
    <w:rsid w:val="00B33B84"/>
    <w:rsid w:val="00B33CAE"/>
    <w:rsid w:val="00B34A0E"/>
    <w:rsid w:val="00B34C91"/>
    <w:rsid w:val="00B3777D"/>
    <w:rsid w:val="00B37E88"/>
    <w:rsid w:val="00B40069"/>
    <w:rsid w:val="00B42E5F"/>
    <w:rsid w:val="00B467AB"/>
    <w:rsid w:val="00B479FB"/>
    <w:rsid w:val="00B47F4A"/>
    <w:rsid w:val="00B50A4A"/>
    <w:rsid w:val="00B51B2E"/>
    <w:rsid w:val="00B52D4B"/>
    <w:rsid w:val="00B5350C"/>
    <w:rsid w:val="00B54F2A"/>
    <w:rsid w:val="00B55A94"/>
    <w:rsid w:val="00B56136"/>
    <w:rsid w:val="00B57AE8"/>
    <w:rsid w:val="00B60DFD"/>
    <w:rsid w:val="00B6162A"/>
    <w:rsid w:val="00B617A6"/>
    <w:rsid w:val="00B622CD"/>
    <w:rsid w:val="00B63603"/>
    <w:rsid w:val="00B6491A"/>
    <w:rsid w:val="00B64BDE"/>
    <w:rsid w:val="00B66CFE"/>
    <w:rsid w:val="00B72FEC"/>
    <w:rsid w:val="00B73123"/>
    <w:rsid w:val="00B73CE5"/>
    <w:rsid w:val="00B74E66"/>
    <w:rsid w:val="00B766B7"/>
    <w:rsid w:val="00B76D93"/>
    <w:rsid w:val="00B80432"/>
    <w:rsid w:val="00B812D9"/>
    <w:rsid w:val="00B846EB"/>
    <w:rsid w:val="00B902BA"/>
    <w:rsid w:val="00B90C91"/>
    <w:rsid w:val="00B916D9"/>
    <w:rsid w:val="00B92522"/>
    <w:rsid w:val="00B92E67"/>
    <w:rsid w:val="00B94832"/>
    <w:rsid w:val="00BA045E"/>
    <w:rsid w:val="00BA0A8D"/>
    <w:rsid w:val="00BA2E49"/>
    <w:rsid w:val="00BA3828"/>
    <w:rsid w:val="00BA3C74"/>
    <w:rsid w:val="00BA4563"/>
    <w:rsid w:val="00BA53EC"/>
    <w:rsid w:val="00BA5ABD"/>
    <w:rsid w:val="00BA5DAE"/>
    <w:rsid w:val="00BB175E"/>
    <w:rsid w:val="00BB2F3C"/>
    <w:rsid w:val="00BB3544"/>
    <w:rsid w:val="00BB5A6C"/>
    <w:rsid w:val="00BB5B94"/>
    <w:rsid w:val="00BB6E02"/>
    <w:rsid w:val="00BB708B"/>
    <w:rsid w:val="00BC1747"/>
    <w:rsid w:val="00BC4D58"/>
    <w:rsid w:val="00BC64BC"/>
    <w:rsid w:val="00BD05C7"/>
    <w:rsid w:val="00BD09D6"/>
    <w:rsid w:val="00BD1627"/>
    <w:rsid w:val="00BD3A62"/>
    <w:rsid w:val="00BD3B96"/>
    <w:rsid w:val="00BD4414"/>
    <w:rsid w:val="00BD69A7"/>
    <w:rsid w:val="00BE065D"/>
    <w:rsid w:val="00BE08B7"/>
    <w:rsid w:val="00BE175F"/>
    <w:rsid w:val="00BE2A86"/>
    <w:rsid w:val="00BE2D02"/>
    <w:rsid w:val="00BE5FC8"/>
    <w:rsid w:val="00BE7AF1"/>
    <w:rsid w:val="00BF0B31"/>
    <w:rsid w:val="00BF0DF7"/>
    <w:rsid w:val="00BF12F5"/>
    <w:rsid w:val="00BF150F"/>
    <w:rsid w:val="00BF1A57"/>
    <w:rsid w:val="00BF3142"/>
    <w:rsid w:val="00BF4F7B"/>
    <w:rsid w:val="00BF55D1"/>
    <w:rsid w:val="00BF66D6"/>
    <w:rsid w:val="00BF754C"/>
    <w:rsid w:val="00C00D77"/>
    <w:rsid w:val="00C02214"/>
    <w:rsid w:val="00C07AAE"/>
    <w:rsid w:val="00C109CC"/>
    <w:rsid w:val="00C13995"/>
    <w:rsid w:val="00C13DF8"/>
    <w:rsid w:val="00C142F5"/>
    <w:rsid w:val="00C15CA3"/>
    <w:rsid w:val="00C173F2"/>
    <w:rsid w:val="00C178B6"/>
    <w:rsid w:val="00C17AA1"/>
    <w:rsid w:val="00C20314"/>
    <w:rsid w:val="00C20FA2"/>
    <w:rsid w:val="00C21A03"/>
    <w:rsid w:val="00C24D55"/>
    <w:rsid w:val="00C2715C"/>
    <w:rsid w:val="00C314DB"/>
    <w:rsid w:val="00C32E67"/>
    <w:rsid w:val="00C33A3E"/>
    <w:rsid w:val="00C34218"/>
    <w:rsid w:val="00C342F9"/>
    <w:rsid w:val="00C3459E"/>
    <w:rsid w:val="00C36F29"/>
    <w:rsid w:val="00C37F3A"/>
    <w:rsid w:val="00C419DF"/>
    <w:rsid w:val="00C42339"/>
    <w:rsid w:val="00C4328E"/>
    <w:rsid w:val="00C44540"/>
    <w:rsid w:val="00C449CA"/>
    <w:rsid w:val="00C44A28"/>
    <w:rsid w:val="00C4608B"/>
    <w:rsid w:val="00C46AFF"/>
    <w:rsid w:val="00C50E3A"/>
    <w:rsid w:val="00C525C0"/>
    <w:rsid w:val="00C54DE9"/>
    <w:rsid w:val="00C54FD6"/>
    <w:rsid w:val="00C5523C"/>
    <w:rsid w:val="00C55402"/>
    <w:rsid w:val="00C56BDF"/>
    <w:rsid w:val="00C60E81"/>
    <w:rsid w:val="00C63F56"/>
    <w:rsid w:val="00C64C1B"/>
    <w:rsid w:val="00C66BCE"/>
    <w:rsid w:val="00C70F4A"/>
    <w:rsid w:val="00C70FBC"/>
    <w:rsid w:val="00C7220B"/>
    <w:rsid w:val="00C725C4"/>
    <w:rsid w:val="00C72EEE"/>
    <w:rsid w:val="00C73490"/>
    <w:rsid w:val="00C74C01"/>
    <w:rsid w:val="00C74C37"/>
    <w:rsid w:val="00C77919"/>
    <w:rsid w:val="00C810AB"/>
    <w:rsid w:val="00C812C4"/>
    <w:rsid w:val="00C82FE9"/>
    <w:rsid w:val="00C835BE"/>
    <w:rsid w:val="00C852BD"/>
    <w:rsid w:val="00C86143"/>
    <w:rsid w:val="00C8696D"/>
    <w:rsid w:val="00C90DF3"/>
    <w:rsid w:val="00C91CE2"/>
    <w:rsid w:val="00C92414"/>
    <w:rsid w:val="00C92A38"/>
    <w:rsid w:val="00C94A5F"/>
    <w:rsid w:val="00C94C0E"/>
    <w:rsid w:val="00C974BE"/>
    <w:rsid w:val="00C97CA2"/>
    <w:rsid w:val="00CA01EF"/>
    <w:rsid w:val="00CA0BC1"/>
    <w:rsid w:val="00CA10B8"/>
    <w:rsid w:val="00CA12DD"/>
    <w:rsid w:val="00CA206A"/>
    <w:rsid w:val="00CA2A1A"/>
    <w:rsid w:val="00CA402D"/>
    <w:rsid w:val="00CA40AC"/>
    <w:rsid w:val="00CA4196"/>
    <w:rsid w:val="00CA704D"/>
    <w:rsid w:val="00CB1FF7"/>
    <w:rsid w:val="00CB2D3F"/>
    <w:rsid w:val="00CC0025"/>
    <w:rsid w:val="00CC07DA"/>
    <w:rsid w:val="00CC0C1C"/>
    <w:rsid w:val="00CC3446"/>
    <w:rsid w:val="00CC6242"/>
    <w:rsid w:val="00CC7474"/>
    <w:rsid w:val="00CD051E"/>
    <w:rsid w:val="00CD1CC2"/>
    <w:rsid w:val="00CD4DB9"/>
    <w:rsid w:val="00CD519E"/>
    <w:rsid w:val="00CE15F4"/>
    <w:rsid w:val="00CE24FD"/>
    <w:rsid w:val="00CE3EE1"/>
    <w:rsid w:val="00CE527E"/>
    <w:rsid w:val="00CF1D90"/>
    <w:rsid w:val="00CF3B99"/>
    <w:rsid w:val="00CF4B1F"/>
    <w:rsid w:val="00CF730F"/>
    <w:rsid w:val="00CF7B73"/>
    <w:rsid w:val="00D00C50"/>
    <w:rsid w:val="00D02B19"/>
    <w:rsid w:val="00D039A6"/>
    <w:rsid w:val="00D03B7E"/>
    <w:rsid w:val="00D04787"/>
    <w:rsid w:val="00D052AF"/>
    <w:rsid w:val="00D05740"/>
    <w:rsid w:val="00D06660"/>
    <w:rsid w:val="00D066AD"/>
    <w:rsid w:val="00D0748A"/>
    <w:rsid w:val="00D07B90"/>
    <w:rsid w:val="00D10C0C"/>
    <w:rsid w:val="00D12095"/>
    <w:rsid w:val="00D13105"/>
    <w:rsid w:val="00D13C28"/>
    <w:rsid w:val="00D13D2E"/>
    <w:rsid w:val="00D16903"/>
    <w:rsid w:val="00D16F01"/>
    <w:rsid w:val="00D21F7F"/>
    <w:rsid w:val="00D228EF"/>
    <w:rsid w:val="00D24145"/>
    <w:rsid w:val="00D24B2E"/>
    <w:rsid w:val="00D253FB"/>
    <w:rsid w:val="00D2641B"/>
    <w:rsid w:val="00D26C6A"/>
    <w:rsid w:val="00D26DA1"/>
    <w:rsid w:val="00D26E32"/>
    <w:rsid w:val="00D27052"/>
    <w:rsid w:val="00D275E1"/>
    <w:rsid w:val="00D330F6"/>
    <w:rsid w:val="00D34815"/>
    <w:rsid w:val="00D34C3A"/>
    <w:rsid w:val="00D36127"/>
    <w:rsid w:val="00D36604"/>
    <w:rsid w:val="00D368DE"/>
    <w:rsid w:val="00D376C8"/>
    <w:rsid w:val="00D37B09"/>
    <w:rsid w:val="00D401FF"/>
    <w:rsid w:val="00D4293A"/>
    <w:rsid w:val="00D4371C"/>
    <w:rsid w:val="00D45D46"/>
    <w:rsid w:val="00D521F8"/>
    <w:rsid w:val="00D53EC0"/>
    <w:rsid w:val="00D54703"/>
    <w:rsid w:val="00D550AA"/>
    <w:rsid w:val="00D5570E"/>
    <w:rsid w:val="00D5644C"/>
    <w:rsid w:val="00D627A8"/>
    <w:rsid w:val="00D730A2"/>
    <w:rsid w:val="00D73AEA"/>
    <w:rsid w:val="00D75819"/>
    <w:rsid w:val="00D80010"/>
    <w:rsid w:val="00D823F0"/>
    <w:rsid w:val="00D82F96"/>
    <w:rsid w:val="00D83019"/>
    <w:rsid w:val="00D8380F"/>
    <w:rsid w:val="00D84D04"/>
    <w:rsid w:val="00D84D06"/>
    <w:rsid w:val="00D855E9"/>
    <w:rsid w:val="00D857E1"/>
    <w:rsid w:val="00D8760C"/>
    <w:rsid w:val="00D9016C"/>
    <w:rsid w:val="00D91BA4"/>
    <w:rsid w:val="00D91FAF"/>
    <w:rsid w:val="00D93A65"/>
    <w:rsid w:val="00D94371"/>
    <w:rsid w:val="00D95A44"/>
    <w:rsid w:val="00D962F2"/>
    <w:rsid w:val="00D9694D"/>
    <w:rsid w:val="00DA002C"/>
    <w:rsid w:val="00DA020C"/>
    <w:rsid w:val="00DA4DB8"/>
    <w:rsid w:val="00DA7B16"/>
    <w:rsid w:val="00DB0766"/>
    <w:rsid w:val="00DB3621"/>
    <w:rsid w:val="00DB49E8"/>
    <w:rsid w:val="00DB4BA0"/>
    <w:rsid w:val="00DB4E3C"/>
    <w:rsid w:val="00DB7644"/>
    <w:rsid w:val="00DC0C11"/>
    <w:rsid w:val="00DC376F"/>
    <w:rsid w:val="00DC3FEC"/>
    <w:rsid w:val="00DC59EC"/>
    <w:rsid w:val="00DC612B"/>
    <w:rsid w:val="00DC7066"/>
    <w:rsid w:val="00DC716E"/>
    <w:rsid w:val="00DD038E"/>
    <w:rsid w:val="00DD08B2"/>
    <w:rsid w:val="00DD72A9"/>
    <w:rsid w:val="00DD7C60"/>
    <w:rsid w:val="00DE0758"/>
    <w:rsid w:val="00DE126D"/>
    <w:rsid w:val="00DE1383"/>
    <w:rsid w:val="00DE16F1"/>
    <w:rsid w:val="00DE2D9B"/>
    <w:rsid w:val="00DE3E9B"/>
    <w:rsid w:val="00DE453A"/>
    <w:rsid w:val="00DE536D"/>
    <w:rsid w:val="00DE5870"/>
    <w:rsid w:val="00DE64A4"/>
    <w:rsid w:val="00DE6724"/>
    <w:rsid w:val="00DE6C59"/>
    <w:rsid w:val="00DF2249"/>
    <w:rsid w:val="00DF24B6"/>
    <w:rsid w:val="00DF3266"/>
    <w:rsid w:val="00E01BE2"/>
    <w:rsid w:val="00E058DC"/>
    <w:rsid w:val="00E076B9"/>
    <w:rsid w:val="00E105FF"/>
    <w:rsid w:val="00E10C63"/>
    <w:rsid w:val="00E144C1"/>
    <w:rsid w:val="00E158D9"/>
    <w:rsid w:val="00E17380"/>
    <w:rsid w:val="00E20D19"/>
    <w:rsid w:val="00E230E6"/>
    <w:rsid w:val="00E233CC"/>
    <w:rsid w:val="00E31BFD"/>
    <w:rsid w:val="00E32D70"/>
    <w:rsid w:val="00E33A5F"/>
    <w:rsid w:val="00E379FC"/>
    <w:rsid w:val="00E37A3F"/>
    <w:rsid w:val="00E44AD5"/>
    <w:rsid w:val="00E450E5"/>
    <w:rsid w:val="00E45733"/>
    <w:rsid w:val="00E46586"/>
    <w:rsid w:val="00E509B9"/>
    <w:rsid w:val="00E52609"/>
    <w:rsid w:val="00E52F22"/>
    <w:rsid w:val="00E5315C"/>
    <w:rsid w:val="00E5522A"/>
    <w:rsid w:val="00E563AD"/>
    <w:rsid w:val="00E5652C"/>
    <w:rsid w:val="00E60912"/>
    <w:rsid w:val="00E60FBA"/>
    <w:rsid w:val="00E625C9"/>
    <w:rsid w:val="00E63004"/>
    <w:rsid w:val="00E6431E"/>
    <w:rsid w:val="00E64325"/>
    <w:rsid w:val="00E648BF"/>
    <w:rsid w:val="00E65B40"/>
    <w:rsid w:val="00E7022C"/>
    <w:rsid w:val="00E71AFC"/>
    <w:rsid w:val="00E72495"/>
    <w:rsid w:val="00E73F57"/>
    <w:rsid w:val="00E744AD"/>
    <w:rsid w:val="00E74642"/>
    <w:rsid w:val="00E7595A"/>
    <w:rsid w:val="00E759A0"/>
    <w:rsid w:val="00E75A0C"/>
    <w:rsid w:val="00E76D3A"/>
    <w:rsid w:val="00E812F8"/>
    <w:rsid w:val="00E81F87"/>
    <w:rsid w:val="00E82159"/>
    <w:rsid w:val="00E82622"/>
    <w:rsid w:val="00E836B4"/>
    <w:rsid w:val="00E8375C"/>
    <w:rsid w:val="00E84D85"/>
    <w:rsid w:val="00E861BC"/>
    <w:rsid w:val="00E9045D"/>
    <w:rsid w:val="00E90480"/>
    <w:rsid w:val="00E933C1"/>
    <w:rsid w:val="00E93B06"/>
    <w:rsid w:val="00E95595"/>
    <w:rsid w:val="00E9586E"/>
    <w:rsid w:val="00E95E93"/>
    <w:rsid w:val="00E97DA5"/>
    <w:rsid w:val="00E97DAB"/>
    <w:rsid w:val="00E97E0B"/>
    <w:rsid w:val="00EA0752"/>
    <w:rsid w:val="00EA086E"/>
    <w:rsid w:val="00EA0CAD"/>
    <w:rsid w:val="00EA1BA6"/>
    <w:rsid w:val="00EA25BA"/>
    <w:rsid w:val="00EA2DFE"/>
    <w:rsid w:val="00EA7A49"/>
    <w:rsid w:val="00EB3D29"/>
    <w:rsid w:val="00EB4774"/>
    <w:rsid w:val="00EB48CE"/>
    <w:rsid w:val="00EB4D75"/>
    <w:rsid w:val="00EB5281"/>
    <w:rsid w:val="00EB6302"/>
    <w:rsid w:val="00EC18E8"/>
    <w:rsid w:val="00ED324B"/>
    <w:rsid w:val="00ED56B4"/>
    <w:rsid w:val="00ED603B"/>
    <w:rsid w:val="00ED653F"/>
    <w:rsid w:val="00ED749E"/>
    <w:rsid w:val="00ED74CD"/>
    <w:rsid w:val="00EE066A"/>
    <w:rsid w:val="00EE0B4D"/>
    <w:rsid w:val="00EE1996"/>
    <w:rsid w:val="00EE1E40"/>
    <w:rsid w:val="00EE28D0"/>
    <w:rsid w:val="00EE31D5"/>
    <w:rsid w:val="00EE3FD6"/>
    <w:rsid w:val="00EE5BB2"/>
    <w:rsid w:val="00EE6550"/>
    <w:rsid w:val="00EE656A"/>
    <w:rsid w:val="00EE6818"/>
    <w:rsid w:val="00EE69CF"/>
    <w:rsid w:val="00EE6D0A"/>
    <w:rsid w:val="00EF0361"/>
    <w:rsid w:val="00EF0837"/>
    <w:rsid w:val="00EF0CF8"/>
    <w:rsid w:val="00EF2C49"/>
    <w:rsid w:val="00EF35CB"/>
    <w:rsid w:val="00EF5F12"/>
    <w:rsid w:val="00EF68E2"/>
    <w:rsid w:val="00EF6C95"/>
    <w:rsid w:val="00EF6CA8"/>
    <w:rsid w:val="00EF6F9E"/>
    <w:rsid w:val="00EF7FAD"/>
    <w:rsid w:val="00F02D2D"/>
    <w:rsid w:val="00F0387F"/>
    <w:rsid w:val="00F03A0A"/>
    <w:rsid w:val="00F03B82"/>
    <w:rsid w:val="00F07AFB"/>
    <w:rsid w:val="00F10B27"/>
    <w:rsid w:val="00F1254C"/>
    <w:rsid w:val="00F168C1"/>
    <w:rsid w:val="00F213C1"/>
    <w:rsid w:val="00F2299F"/>
    <w:rsid w:val="00F22FAF"/>
    <w:rsid w:val="00F23A02"/>
    <w:rsid w:val="00F2537B"/>
    <w:rsid w:val="00F26568"/>
    <w:rsid w:val="00F26D0C"/>
    <w:rsid w:val="00F27B9B"/>
    <w:rsid w:val="00F31B57"/>
    <w:rsid w:val="00F32045"/>
    <w:rsid w:val="00F32909"/>
    <w:rsid w:val="00F3486B"/>
    <w:rsid w:val="00F36007"/>
    <w:rsid w:val="00F36FFF"/>
    <w:rsid w:val="00F429BA"/>
    <w:rsid w:val="00F4381B"/>
    <w:rsid w:val="00F5027C"/>
    <w:rsid w:val="00F566C1"/>
    <w:rsid w:val="00F5681B"/>
    <w:rsid w:val="00F5700A"/>
    <w:rsid w:val="00F57237"/>
    <w:rsid w:val="00F60BE9"/>
    <w:rsid w:val="00F60CED"/>
    <w:rsid w:val="00F61334"/>
    <w:rsid w:val="00F716D7"/>
    <w:rsid w:val="00F71E68"/>
    <w:rsid w:val="00F72A53"/>
    <w:rsid w:val="00F73B4F"/>
    <w:rsid w:val="00F73B81"/>
    <w:rsid w:val="00F74640"/>
    <w:rsid w:val="00F74BAB"/>
    <w:rsid w:val="00F76D7C"/>
    <w:rsid w:val="00F77900"/>
    <w:rsid w:val="00F8095F"/>
    <w:rsid w:val="00F80DD3"/>
    <w:rsid w:val="00F8145F"/>
    <w:rsid w:val="00F816EA"/>
    <w:rsid w:val="00F817E3"/>
    <w:rsid w:val="00F82C1E"/>
    <w:rsid w:val="00F848BB"/>
    <w:rsid w:val="00F858FA"/>
    <w:rsid w:val="00F86415"/>
    <w:rsid w:val="00F913F2"/>
    <w:rsid w:val="00F91685"/>
    <w:rsid w:val="00F9169D"/>
    <w:rsid w:val="00F939A6"/>
    <w:rsid w:val="00F942C6"/>
    <w:rsid w:val="00F944E0"/>
    <w:rsid w:val="00F94B45"/>
    <w:rsid w:val="00F94D6E"/>
    <w:rsid w:val="00F94E01"/>
    <w:rsid w:val="00F95EBE"/>
    <w:rsid w:val="00FA0F43"/>
    <w:rsid w:val="00FA1515"/>
    <w:rsid w:val="00FA2950"/>
    <w:rsid w:val="00FA4212"/>
    <w:rsid w:val="00FA4538"/>
    <w:rsid w:val="00FA465A"/>
    <w:rsid w:val="00FA566E"/>
    <w:rsid w:val="00FA7BC3"/>
    <w:rsid w:val="00FB11BA"/>
    <w:rsid w:val="00FB1DFA"/>
    <w:rsid w:val="00FB2CBD"/>
    <w:rsid w:val="00FB32BC"/>
    <w:rsid w:val="00FB436E"/>
    <w:rsid w:val="00FB560A"/>
    <w:rsid w:val="00FB6E7E"/>
    <w:rsid w:val="00FC277E"/>
    <w:rsid w:val="00FC53D0"/>
    <w:rsid w:val="00FC6EFB"/>
    <w:rsid w:val="00FD00AE"/>
    <w:rsid w:val="00FD0B78"/>
    <w:rsid w:val="00FD2785"/>
    <w:rsid w:val="00FD2A82"/>
    <w:rsid w:val="00FD6B3A"/>
    <w:rsid w:val="00FD6E04"/>
    <w:rsid w:val="00FE170E"/>
    <w:rsid w:val="00FE1DF3"/>
    <w:rsid w:val="00FE2035"/>
    <w:rsid w:val="00FE37FD"/>
    <w:rsid w:val="00FE4162"/>
    <w:rsid w:val="00FE5222"/>
    <w:rsid w:val="00FE645A"/>
    <w:rsid w:val="00FE7424"/>
    <w:rsid w:val="00FF30FC"/>
    <w:rsid w:val="00FF436B"/>
    <w:rsid w:val="00FF512C"/>
    <w:rsid w:val="00FF5147"/>
    <w:rsid w:val="00FF5B86"/>
    <w:rsid w:val="00FF708C"/>
    <w:rsid w:val="00FF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E3BEBA"/>
  <w15:chartTrackingRefBased/>
  <w15:docId w15:val="{E114131C-A9AB-441F-AE0B-39B0A425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pacing w:after="240"/>
      <w:jc w:val="both"/>
    </w:pPr>
    <w:rPr>
      <w:sz w:val="24"/>
    </w:rPr>
  </w:style>
  <w:style w:type="paragraph" w:styleId="Titolo1">
    <w:name w:val="heading 1"/>
    <w:basedOn w:val="Normale"/>
    <w:next w:val="Text1"/>
    <w:qFormat/>
    <w:pPr>
      <w:keepNext/>
      <w:spacing w:before="240"/>
      <w:ind w:left="483" w:hanging="483"/>
      <w:outlineLvl w:val="0"/>
    </w:pPr>
    <w:rPr>
      <w:b/>
      <w:smallCaps/>
    </w:rPr>
  </w:style>
  <w:style w:type="paragraph" w:styleId="Titolo2">
    <w:name w:val="heading 2"/>
    <w:basedOn w:val="Normale"/>
    <w:next w:val="Text2"/>
    <w:qFormat/>
    <w:pPr>
      <w:keepNext/>
      <w:ind w:left="1077" w:hanging="601"/>
      <w:outlineLvl w:val="1"/>
    </w:pPr>
    <w:rPr>
      <w:b/>
    </w:rPr>
  </w:style>
  <w:style w:type="paragraph" w:styleId="Titolo3">
    <w:name w:val="heading 3"/>
    <w:basedOn w:val="Normale"/>
    <w:next w:val="Text3"/>
    <w:qFormat/>
    <w:pPr>
      <w:keepNext/>
      <w:ind w:left="1917" w:hanging="840"/>
      <w:outlineLvl w:val="2"/>
    </w:pPr>
    <w:rPr>
      <w:i/>
    </w:rPr>
  </w:style>
  <w:style w:type="paragraph" w:styleId="Titolo4">
    <w:name w:val="heading 4"/>
    <w:basedOn w:val="Normale"/>
    <w:next w:val="Normale"/>
    <w:qFormat/>
    <w:pPr>
      <w:keepNext/>
      <w:spacing w:before="240" w:after="60"/>
      <w:outlineLvl w:val="3"/>
    </w:pPr>
    <w:rPr>
      <w:rFonts w:ascii="Arial" w:hAnsi="Arial"/>
      <w:b/>
    </w:rPr>
  </w:style>
  <w:style w:type="paragraph" w:styleId="Titolo5">
    <w:name w:val="heading 5"/>
    <w:basedOn w:val="Normale"/>
    <w:next w:val="Normale"/>
    <w:qFormat/>
    <w:pPr>
      <w:spacing w:before="240" w:after="60"/>
      <w:outlineLvl w:val="4"/>
    </w:pPr>
    <w:rPr>
      <w:sz w:val="22"/>
    </w:rPr>
  </w:style>
  <w:style w:type="paragraph" w:styleId="Titolo6">
    <w:name w:val="heading 6"/>
    <w:basedOn w:val="Normale"/>
    <w:next w:val="Normale"/>
    <w:qFormat/>
    <w:pPr>
      <w:spacing w:before="240" w:after="60"/>
      <w:outlineLvl w:val="5"/>
    </w:pPr>
    <w:rPr>
      <w:i/>
      <w:sz w:val="22"/>
    </w:rPr>
  </w:style>
  <w:style w:type="paragraph" w:styleId="Titolo7">
    <w:name w:val="heading 7"/>
    <w:basedOn w:val="Normale"/>
    <w:next w:val="Normale"/>
    <w:qFormat/>
    <w:pPr>
      <w:spacing w:before="240" w:after="60"/>
      <w:outlineLvl w:val="6"/>
    </w:pPr>
    <w:rPr>
      <w:rFonts w:ascii="Arial" w:hAnsi="Arial"/>
      <w:sz w:val="20"/>
    </w:rPr>
  </w:style>
  <w:style w:type="paragraph" w:styleId="Titolo8">
    <w:name w:val="heading 8"/>
    <w:basedOn w:val="Normale"/>
    <w:next w:val="Normale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Titolo9">
    <w:name w:val="heading 9"/>
    <w:basedOn w:val="Normale"/>
    <w:next w:val="Normale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Text1">
    <w:name w:val="Text 1"/>
    <w:basedOn w:val="Normale"/>
    <w:pPr>
      <w:ind w:left="483"/>
    </w:pPr>
  </w:style>
  <w:style w:type="paragraph" w:customStyle="1" w:styleId="Text2">
    <w:name w:val="Text 2"/>
    <w:basedOn w:val="Normale"/>
    <w:pPr>
      <w:tabs>
        <w:tab w:val="left" w:pos="2161"/>
      </w:tabs>
      <w:ind w:left="1077"/>
    </w:pPr>
  </w:style>
  <w:style w:type="paragraph" w:customStyle="1" w:styleId="Text3">
    <w:name w:val="Text 3"/>
    <w:basedOn w:val="Normale"/>
    <w:pPr>
      <w:tabs>
        <w:tab w:val="left" w:pos="2302"/>
      </w:tabs>
      <w:ind w:left="1917"/>
    </w:pPr>
  </w:style>
  <w:style w:type="character" w:styleId="Rimandocommento">
    <w:name w:val="annotation reference"/>
    <w:semiHidden/>
    <w:rPr>
      <w:position w:val="6"/>
      <w:sz w:val="20"/>
    </w:rPr>
  </w:style>
  <w:style w:type="paragraph" w:styleId="Testocommento">
    <w:name w:val="annotation text"/>
    <w:basedOn w:val="Normale"/>
    <w:semiHidden/>
    <w:pPr>
      <w:ind w:left="1077" w:hanging="1077"/>
    </w:pPr>
    <w:rPr>
      <w:sz w:val="20"/>
    </w:rPr>
  </w:style>
  <w:style w:type="character" w:styleId="Rimandonotadichiusura">
    <w:name w:val="endnote reference"/>
    <w:semiHidden/>
    <w:rPr>
      <w:vertAlign w:val="superscript"/>
    </w:rPr>
  </w:style>
  <w:style w:type="paragraph" w:styleId="Sommario3">
    <w:name w:val="toc 3"/>
    <w:basedOn w:val="Normale"/>
    <w:next w:val="Normale"/>
    <w:semiHidden/>
    <w:pPr>
      <w:keepNext/>
      <w:keepLines/>
      <w:tabs>
        <w:tab w:val="right" w:leader="dot" w:pos="8640"/>
      </w:tabs>
      <w:ind w:left="1917" w:right="720" w:hanging="840"/>
    </w:pPr>
  </w:style>
  <w:style w:type="paragraph" w:styleId="Sommario2">
    <w:name w:val="toc 2"/>
    <w:basedOn w:val="Normale"/>
    <w:next w:val="Normale"/>
    <w:semiHidden/>
    <w:pPr>
      <w:keepNext/>
      <w:keepLines/>
      <w:tabs>
        <w:tab w:val="right" w:leader="dot" w:pos="8640"/>
      </w:tabs>
      <w:ind w:left="1077" w:right="720" w:hanging="601"/>
    </w:pPr>
  </w:style>
  <w:style w:type="paragraph" w:styleId="Sommario1">
    <w:name w:val="toc 1"/>
    <w:basedOn w:val="Normale"/>
    <w:next w:val="Normale"/>
    <w:semiHidden/>
    <w:pPr>
      <w:keepNext/>
      <w:keepLines/>
      <w:tabs>
        <w:tab w:val="right" w:leader="dot" w:pos="8640"/>
      </w:tabs>
      <w:spacing w:before="240"/>
      <w:ind w:left="483" w:right="720" w:hanging="483"/>
    </w:pPr>
    <w:rPr>
      <w:caps/>
    </w:rPr>
  </w:style>
  <w:style w:type="paragraph" w:styleId="Indice4">
    <w:name w:val="index 4"/>
    <w:basedOn w:val="Normale"/>
    <w:next w:val="Normale"/>
    <w:semiHidden/>
    <w:pPr>
      <w:ind w:left="1798"/>
      <w:jc w:val="left"/>
    </w:pPr>
  </w:style>
  <w:style w:type="paragraph" w:styleId="Indice3">
    <w:name w:val="index 3"/>
    <w:basedOn w:val="Normale"/>
    <w:next w:val="Normale"/>
    <w:semiHidden/>
    <w:pPr>
      <w:spacing w:after="0"/>
      <w:ind w:left="1197"/>
      <w:jc w:val="left"/>
    </w:pPr>
  </w:style>
  <w:style w:type="paragraph" w:styleId="Indice2">
    <w:name w:val="index 2"/>
    <w:basedOn w:val="Normale"/>
    <w:next w:val="Normale"/>
    <w:semiHidden/>
    <w:pPr>
      <w:spacing w:after="0"/>
      <w:ind w:left="601"/>
      <w:jc w:val="left"/>
    </w:pPr>
  </w:style>
  <w:style w:type="paragraph" w:styleId="Indice1">
    <w:name w:val="index 1"/>
    <w:basedOn w:val="Normale"/>
    <w:next w:val="Normale"/>
    <w:semiHidden/>
    <w:pPr>
      <w:spacing w:before="240" w:after="0"/>
      <w:jc w:val="left"/>
    </w:pPr>
  </w:style>
  <w:style w:type="character" w:styleId="Numeroriga">
    <w:name w:val="line number"/>
    <w:rPr>
      <w:sz w:val="20"/>
    </w:rPr>
  </w:style>
  <w:style w:type="paragraph" w:styleId="Titoloindice">
    <w:name w:val="index heading"/>
    <w:basedOn w:val="Normale"/>
    <w:next w:val="Indice1"/>
    <w:semiHidden/>
    <w:rPr>
      <w:rFonts w:ascii="MS Sans Serif" w:hAnsi="MS Sans Serif"/>
      <w:b/>
      <w:sz w:val="28"/>
    </w:rPr>
  </w:style>
  <w:style w:type="paragraph" w:styleId="Pidipagina">
    <w:name w:val="footer"/>
    <w:basedOn w:val="Normale"/>
    <w:link w:val="PidipaginaCarattere"/>
    <w:uiPriority w:val="99"/>
    <w:pPr>
      <w:spacing w:after="0"/>
      <w:jc w:val="left"/>
    </w:pPr>
    <w:rPr>
      <w:rFonts w:ascii="Arial" w:hAnsi="Arial"/>
      <w:sz w:val="16"/>
    </w:rPr>
  </w:style>
  <w:style w:type="paragraph" w:styleId="Intestazione">
    <w:name w:val="header"/>
    <w:basedOn w:val="Normale"/>
    <w:pPr>
      <w:tabs>
        <w:tab w:val="right" w:pos="8641"/>
      </w:tabs>
      <w:spacing w:after="0"/>
      <w:jc w:val="left"/>
    </w:pPr>
  </w:style>
  <w:style w:type="character" w:styleId="Rimandonotaapidipagina">
    <w:name w:val="footnote reference"/>
    <w:semiHidden/>
    <w:rPr>
      <w:rFonts w:ascii="TimesNewRomanPS" w:hAnsi="TimesNewRomanPS"/>
      <w:position w:val="6"/>
      <w:sz w:val="16"/>
    </w:rPr>
  </w:style>
  <w:style w:type="paragraph" w:styleId="Testonotaapidipagina">
    <w:name w:val="footnote text"/>
    <w:basedOn w:val="Normale"/>
    <w:semiHidden/>
    <w:pPr>
      <w:ind w:left="357" w:hanging="357"/>
    </w:pPr>
    <w:rPr>
      <w:sz w:val="20"/>
    </w:rPr>
  </w:style>
  <w:style w:type="paragraph" w:styleId="Rientronormale">
    <w:name w:val="Normal Indent"/>
    <w:basedOn w:val="Normale"/>
    <w:pPr>
      <w:ind w:left="1304"/>
    </w:pPr>
  </w:style>
  <w:style w:type="paragraph" w:customStyle="1" w:styleId="Data1">
    <w:name w:val="Data1"/>
    <w:basedOn w:val="Normale"/>
    <w:next w:val="References"/>
    <w:pPr>
      <w:spacing w:after="0"/>
      <w:ind w:left="5103"/>
      <w:jc w:val="left"/>
    </w:pPr>
  </w:style>
  <w:style w:type="paragraph" w:customStyle="1" w:styleId="References">
    <w:name w:val="References"/>
    <w:basedOn w:val="Normale"/>
    <w:next w:val="AddressTR"/>
    <w:pPr>
      <w:ind w:left="5103"/>
      <w:jc w:val="left"/>
    </w:pPr>
    <w:rPr>
      <w:sz w:val="20"/>
    </w:rPr>
  </w:style>
  <w:style w:type="paragraph" w:customStyle="1" w:styleId="AddressTR">
    <w:name w:val="AddressTR"/>
    <w:basedOn w:val="Normale"/>
    <w:next w:val="Normale"/>
    <w:pPr>
      <w:spacing w:after="720"/>
      <w:ind w:left="5103"/>
      <w:jc w:val="left"/>
    </w:pPr>
  </w:style>
  <w:style w:type="paragraph" w:customStyle="1" w:styleId="Address">
    <w:name w:val="Address"/>
    <w:basedOn w:val="Normale"/>
    <w:pPr>
      <w:spacing w:after="0"/>
      <w:jc w:val="left"/>
    </w:pPr>
  </w:style>
  <w:style w:type="paragraph" w:customStyle="1" w:styleId="NoteHead">
    <w:name w:val="NoteHead"/>
    <w:basedOn w:val="Normale"/>
    <w:next w:val="Subject"/>
    <w:pPr>
      <w:spacing w:before="720" w:after="720"/>
      <w:jc w:val="center"/>
    </w:pPr>
    <w:rPr>
      <w:b/>
      <w:smallCaps/>
    </w:rPr>
  </w:style>
  <w:style w:type="paragraph" w:customStyle="1" w:styleId="Subject">
    <w:name w:val="Subject"/>
    <w:basedOn w:val="Normale"/>
    <w:next w:val="Normale"/>
    <w:pPr>
      <w:spacing w:after="480"/>
      <w:ind w:left="1191" w:hanging="1191"/>
      <w:jc w:val="left"/>
    </w:pPr>
    <w:rPr>
      <w:b/>
    </w:rPr>
  </w:style>
  <w:style w:type="paragraph" w:customStyle="1" w:styleId="NumPar1">
    <w:name w:val="NumPar 1"/>
    <w:basedOn w:val="Normale"/>
    <w:next w:val="Text1"/>
    <w:pPr>
      <w:ind w:left="483" w:hanging="483"/>
    </w:pPr>
  </w:style>
  <w:style w:type="paragraph" w:customStyle="1" w:styleId="NoteList">
    <w:name w:val="NoteList"/>
    <w:basedOn w:val="Normale"/>
    <w:next w:val="Subject"/>
    <w:pPr>
      <w:tabs>
        <w:tab w:val="left" w:pos="5954"/>
      </w:tabs>
      <w:spacing w:before="720" w:after="720"/>
      <w:ind w:left="5245" w:hanging="3261"/>
      <w:jc w:val="left"/>
    </w:pPr>
    <w:rPr>
      <w:b/>
      <w:smallCaps/>
    </w:rPr>
  </w:style>
  <w:style w:type="paragraph" w:customStyle="1" w:styleId="NumPar2">
    <w:name w:val="NumPar 2"/>
    <w:basedOn w:val="Normale"/>
    <w:next w:val="Text2"/>
    <w:pPr>
      <w:ind w:left="1077" w:hanging="601"/>
    </w:pPr>
  </w:style>
  <w:style w:type="paragraph" w:customStyle="1" w:styleId="NumPar3">
    <w:name w:val="NumPar 3"/>
    <w:basedOn w:val="Normale"/>
    <w:next w:val="Text3"/>
    <w:pPr>
      <w:ind w:left="1917" w:hanging="840"/>
    </w:pPr>
  </w:style>
  <w:style w:type="paragraph" w:customStyle="1" w:styleId="Dash1">
    <w:name w:val="Dash 1"/>
    <w:basedOn w:val="Normale"/>
    <w:pPr>
      <w:ind w:left="720" w:hanging="238"/>
    </w:pPr>
  </w:style>
  <w:style w:type="paragraph" w:customStyle="1" w:styleId="Dash2">
    <w:name w:val="Dash 2"/>
    <w:basedOn w:val="Normale"/>
    <w:pPr>
      <w:ind w:left="1315" w:hanging="238"/>
    </w:pPr>
  </w:style>
  <w:style w:type="paragraph" w:customStyle="1" w:styleId="Dash3">
    <w:name w:val="Dash 3"/>
    <w:basedOn w:val="Normale"/>
    <w:pPr>
      <w:ind w:left="2161" w:hanging="238"/>
    </w:pPr>
  </w:style>
  <w:style w:type="paragraph" w:customStyle="1" w:styleId="Alpha1">
    <w:name w:val="Alpha 1"/>
    <w:basedOn w:val="Normale"/>
    <w:pPr>
      <w:ind w:left="840" w:hanging="357"/>
    </w:pPr>
  </w:style>
  <w:style w:type="paragraph" w:customStyle="1" w:styleId="Alpha2">
    <w:name w:val="Alpha 2"/>
    <w:basedOn w:val="Normale"/>
    <w:pPr>
      <w:ind w:left="1435" w:hanging="357"/>
    </w:pPr>
  </w:style>
  <w:style w:type="paragraph" w:customStyle="1" w:styleId="Alpha3">
    <w:name w:val="Alpha 3"/>
    <w:basedOn w:val="Normale"/>
    <w:pPr>
      <w:ind w:left="2279" w:hanging="357"/>
    </w:pPr>
  </w:style>
  <w:style w:type="paragraph" w:customStyle="1" w:styleId="FirstDash">
    <w:name w:val="FirstDash"/>
    <w:basedOn w:val="Normale"/>
    <w:pPr>
      <w:ind w:left="238" w:hanging="238"/>
    </w:pPr>
  </w:style>
  <w:style w:type="paragraph" w:styleId="Formuladichiusura">
    <w:name w:val="Closing"/>
    <w:basedOn w:val="Normale"/>
    <w:next w:val="Firma"/>
    <w:pPr>
      <w:tabs>
        <w:tab w:val="left" w:pos="5103"/>
      </w:tabs>
      <w:spacing w:before="240"/>
      <w:ind w:left="5103"/>
      <w:jc w:val="left"/>
    </w:pPr>
  </w:style>
  <w:style w:type="paragraph" w:styleId="Firma">
    <w:name w:val="Signature"/>
    <w:basedOn w:val="Normale"/>
    <w:next w:val="Enclosures"/>
    <w:pPr>
      <w:tabs>
        <w:tab w:val="left" w:pos="5103"/>
      </w:tabs>
      <w:spacing w:before="1200" w:after="0"/>
      <w:ind w:left="5103"/>
      <w:jc w:val="left"/>
    </w:pPr>
  </w:style>
  <w:style w:type="paragraph" w:customStyle="1" w:styleId="Enclosures">
    <w:name w:val="Enclosures"/>
    <w:basedOn w:val="Normale"/>
    <w:next w:val="Copies"/>
    <w:pPr>
      <w:keepNext/>
      <w:keepLines/>
      <w:spacing w:before="480" w:after="0"/>
      <w:ind w:left="1191" w:hanging="1191"/>
      <w:jc w:val="left"/>
    </w:pPr>
  </w:style>
  <w:style w:type="paragraph" w:customStyle="1" w:styleId="Copies">
    <w:name w:val="Copies"/>
    <w:basedOn w:val="Normale"/>
    <w:pPr>
      <w:tabs>
        <w:tab w:val="left" w:pos="1678"/>
        <w:tab w:val="left" w:pos="2398"/>
        <w:tab w:val="left" w:pos="5398"/>
        <w:tab w:val="left" w:pos="6361"/>
      </w:tabs>
      <w:spacing w:before="480" w:after="0"/>
      <w:ind w:left="1191" w:hanging="1191"/>
      <w:jc w:val="left"/>
    </w:pPr>
  </w:style>
  <w:style w:type="paragraph" w:customStyle="1" w:styleId="DoubSign">
    <w:name w:val="DoubSign"/>
    <w:basedOn w:val="Normale"/>
    <w:next w:val="Enclosures"/>
    <w:pPr>
      <w:tabs>
        <w:tab w:val="left" w:pos="5103"/>
      </w:tabs>
      <w:spacing w:before="1200" w:after="0"/>
      <w:jc w:val="left"/>
    </w:pPr>
  </w:style>
  <w:style w:type="paragraph" w:customStyle="1" w:styleId="Participants">
    <w:name w:val="Participants"/>
    <w:basedOn w:val="Normale"/>
    <w:next w:val="Copies"/>
    <w:pPr>
      <w:tabs>
        <w:tab w:val="left" w:pos="2161"/>
        <w:tab w:val="left" w:pos="2762"/>
        <w:tab w:val="left" w:pos="5642"/>
        <w:tab w:val="left" w:pos="6720"/>
      </w:tabs>
      <w:spacing w:before="480" w:after="0"/>
      <w:ind w:left="1792" w:hanging="1792"/>
      <w:jc w:val="left"/>
    </w:pPr>
  </w:style>
  <w:style w:type="paragraph" w:customStyle="1" w:styleId="Logo">
    <w:name w:val="Logo"/>
    <w:basedOn w:val="Normale"/>
    <w:pPr>
      <w:spacing w:after="0"/>
      <w:jc w:val="left"/>
    </w:pPr>
  </w:style>
  <w:style w:type="paragraph" w:customStyle="1" w:styleId="ZDG">
    <w:name w:val="Z_DG"/>
    <w:basedOn w:val="Logo"/>
    <w:rPr>
      <w:rFonts w:ascii="Arial" w:hAnsi="Arial"/>
      <w:sz w:val="16"/>
      <w:lang w:val="fr-FR"/>
    </w:rPr>
  </w:style>
  <w:style w:type="paragraph" w:customStyle="1" w:styleId="ZD">
    <w:name w:val="Z_D"/>
    <w:basedOn w:val="Logo"/>
    <w:rPr>
      <w:rFonts w:ascii="Arial" w:hAnsi="Arial"/>
      <w:sz w:val="16"/>
      <w:lang w:val="fr-FR"/>
    </w:rPr>
  </w:style>
  <w:style w:type="paragraph" w:customStyle="1" w:styleId="ZU">
    <w:name w:val="Z_U"/>
    <w:basedOn w:val="Logo"/>
    <w:rPr>
      <w:rFonts w:ascii="Arial" w:hAnsi="Arial"/>
      <w:b/>
      <w:sz w:val="16"/>
      <w:lang w:val="fr-FR"/>
    </w:rPr>
  </w:style>
  <w:style w:type="paragraph" w:customStyle="1" w:styleId="AddressTL">
    <w:name w:val="AddressTL"/>
    <w:basedOn w:val="Normale"/>
    <w:next w:val="Normale"/>
    <w:pPr>
      <w:spacing w:after="720"/>
      <w:jc w:val="left"/>
    </w:pPr>
  </w:style>
  <w:style w:type="paragraph" w:customStyle="1" w:styleId="YReferences">
    <w:name w:val="YReferences"/>
    <w:basedOn w:val="Normale"/>
    <w:next w:val="Normale"/>
    <w:pPr>
      <w:spacing w:after="480"/>
      <w:ind w:left="1191" w:hanging="1191"/>
    </w:pPr>
  </w:style>
  <w:style w:type="character" w:styleId="Numeropagina">
    <w:name w:val="page number"/>
    <w:basedOn w:val="Carpredefinitoparagrafo"/>
  </w:style>
  <w:style w:type="paragraph" w:styleId="Testonotadichiusura">
    <w:name w:val="endnote text"/>
    <w:basedOn w:val="Normale"/>
    <w:semiHidden/>
    <w:rPr>
      <w:sz w:val="20"/>
    </w:rPr>
  </w:style>
  <w:style w:type="paragraph" w:customStyle="1" w:styleId="Rub1">
    <w:name w:val="Rub1"/>
    <w:basedOn w:val="Normale"/>
    <w:pPr>
      <w:tabs>
        <w:tab w:val="left" w:pos="1276"/>
      </w:tabs>
      <w:spacing w:after="0"/>
    </w:pPr>
    <w:rPr>
      <w:b/>
      <w:smallCaps/>
      <w:sz w:val="20"/>
    </w:rPr>
  </w:style>
  <w:style w:type="paragraph" w:customStyle="1" w:styleId="Rub2">
    <w:name w:val="Rub2"/>
    <w:basedOn w:val="Normale"/>
    <w:next w:val="Normale"/>
    <w:pPr>
      <w:tabs>
        <w:tab w:val="left" w:pos="709"/>
        <w:tab w:val="left" w:pos="5670"/>
        <w:tab w:val="left" w:pos="6663"/>
        <w:tab w:val="left" w:pos="7088"/>
      </w:tabs>
      <w:spacing w:after="0"/>
      <w:ind w:right="-596"/>
      <w:jc w:val="left"/>
    </w:pPr>
    <w:rPr>
      <w:smallCaps/>
      <w:sz w:val="20"/>
    </w:rPr>
  </w:style>
  <w:style w:type="paragraph" w:customStyle="1" w:styleId="Rub3">
    <w:name w:val="Rub3"/>
    <w:basedOn w:val="Normale"/>
    <w:next w:val="Normale"/>
    <w:pPr>
      <w:tabs>
        <w:tab w:val="left" w:pos="709"/>
      </w:tabs>
      <w:spacing w:after="0"/>
    </w:pPr>
    <w:rPr>
      <w:b/>
      <w:i/>
      <w:sz w:val="20"/>
    </w:rPr>
  </w:style>
  <w:style w:type="paragraph" w:customStyle="1" w:styleId="Rub4">
    <w:name w:val="Rub4"/>
    <w:basedOn w:val="Normale"/>
    <w:next w:val="Normale"/>
    <w:pPr>
      <w:tabs>
        <w:tab w:val="left" w:pos="709"/>
      </w:tabs>
      <w:spacing w:after="0"/>
    </w:pPr>
    <w:rPr>
      <w:i/>
      <w:sz w:val="20"/>
    </w:rPr>
  </w:style>
  <w:style w:type="paragraph" w:customStyle="1" w:styleId="indr-1">
    <w:name w:val="indr-1"/>
    <w:basedOn w:val="Normale"/>
    <w:pPr>
      <w:tabs>
        <w:tab w:val="left" w:pos="284"/>
      </w:tabs>
      <w:spacing w:after="0"/>
      <w:ind w:left="340" w:right="-113" w:hanging="340"/>
      <w:jc w:val="left"/>
    </w:pPr>
    <w:rPr>
      <w:spacing w:val="-2"/>
      <w:sz w:val="22"/>
      <w:lang w:val="sv-SE"/>
    </w:rPr>
  </w:style>
  <w:style w:type="paragraph" w:styleId="Indice6">
    <w:name w:val="index 6"/>
    <w:basedOn w:val="Normale"/>
    <w:next w:val="Normale"/>
    <w:autoRedefine/>
    <w:semiHidden/>
    <w:pPr>
      <w:ind w:left="1415"/>
    </w:pPr>
    <w:rPr>
      <w:sz w:val="20"/>
    </w:rPr>
  </w:style>
  <w:style w:type="paragraph" w:styleId="Testodelblocco">
    <w:name w:val="Block Text"/>
    <w:basedOn w:val="Normale"/>
    <w:pPr>
      <w:spacing w:after="120"/>
      <w:ind w:left="1440" w:right="1440"/>
    </w:pPr>
  </w:style>
  <w:style w:type="paragraph" w:styleId="Corpotesto">
    <w:name w:val="Body Text"/>
    <w:basedOn w:val="Normale"/>
    <w:pPr>
      <w:spacing w:after="120"/>
    </w:pPr>
  </w:style>
  <w:style w:type="paragraph" w:styleId="Corpodeltesto2">
    <w:name w:val="Body Text 2"/>
    <w:basedOn w:val="Normale"/>
    <w:pPr>
      <w:spacing w:after="120" w:line="480" w:lineRule="auto"/>
    </w:pPr>
  </w:style>
  <w:style w:type="paragraph" w:styleId="Corpodeltesto3">
    <w:name w:val="Body Text 3"/>
    <w:basedOn w:val="Normale"/>
    <w:pPr>
      <w:spacing w:after="120"/>
    </w:pPr>
    <w:rPr>
      <w:sz w:val="16"/>
    </w:rPr>
  </w:style>
  <w:style w:type="paragraph" w:styleId="Primorientrocorpodeltesto">
    <w:name w:val="Body Text First Indent"/>
    <w:basedOn w:val="Corpotesto"/>
    <w:pPr>
      <w:ind w:firstLine="210"/>
    </w:pPr>
  </w:style>
  <w:style w:type="paragraph" w:styleId="Rientrocorpodeltesto">
    <w:name w:val="Body Text Indent"/>
    <w:basedOn w:val="Normale"/>
    <w:pPr>
      <w:spacing w:after="120"/>
      <w:ind w:left="283"/>
    </w:pPr>
  </w:style>
  <w:style w:type="paragraph" w:styleId="Primorientrocorpodeltesto2">
    <w:name w:val="Body Text First Indent 2"/>
    <w:basedOn w:val="Rientrocorpodeltesto"/>
    <w:pPr>
      <w:ind w:firstLine="210"/>
    </w:pPr>
  </w:style>
  <w:style w:type="paragraph" w:styleId="Rientrocorpodeltesto2">
    <w:name w:val="Body Text Indent 2"/>
    <w:basedOn w:val="Normale"/>
    <w:pPr>
      <w:spacing w:after="120" w:line="480" w:lineRule="auto"/>
      <w:ind w:left="283"/>
    </w:pPr>
  </w:style>
  <w:style w:type="paragraph" w:styleId="Rientrocorpodeltesto3">
    <w:name w:val="Body Text Indent 3"/>
    <w:basedOn w:val="Normale"/>
    <w:pPr>
      <w:spacing w:after="120"/>
      <w:ind w:left="283"/>
    </w:pPr>
    <w:rPr>
      <w:sz w:val="16"/>
    </w:rPr>
  </w:style>
  <w:style w:type="paragraph" w:styleId="Didascalia">
    <w:name w:val="caption"/>
    <w:basedOn w:val="Normale"/>
    <w:next w:val="Normale"/>
    <w:qFormat/>
    <w:pPr>
      <w:spacing w:before="120" w:after="120"/>
    </w:pPr>
    <w:rPr>
      <w:b/>
    </w:rPr>
  </w:style>
  <w:style w:type="paragraph" w:styleId="Data">
    <w:name w:val="Date"/>
    <w:basedOn w:val="Normale"/>
    <w:next w:val="Normale"/>
  </w:style>
  <w:style w:type="paragraph" w:styleId="Mappadocumento">
    <w:name w:val="Document Map"/>
    <w:basedOn w:val="Normale"/>
    <w:link w:val="MappadocumentoCarattere"/>
    <w:semiHidden/>
    <w:pPr>
      <w:shd w:val="clear" w:color="auto" w:fill="000080"/>
    </w:pPr>
    <w:rPr>
      <w:rFonts w:ascii="Tahoma" w:hAnsi="Tahoma"/>
    </w:rPr>
  </w:style>
  <w:style w:type="paragraph" w:styleId="Indirizzodestinatario">
    <w:name w:val="envelope address"/>
    <w:basedOn w:val="Normale"/>
    <w:pPr>
      <w:framePr w:w="7920" w:h="1980" w:hRule="exact" w:hSpace="180" w:wrap="auto" w:hAnchor="page" w:xAlign="center" w:yAlign="bottom"/>
      <w:ind w:left="2880"/>
    </w:pPr>
    <w:rPr>
      <w:rFonts w:ascii="Arial" w:hAnsi="Arial"/>
    </w:rPr>
  </w:style>
  <w:style w:type="paragraph" w:styleId="Indirizzomittente">
    <w:name w:val="envelope return"/>
    <w:basedOn w:val="Normale"/>
    <w:rPr>
      <w:rFonts w:ascii="Arial" w:hAnsi="Arial"/>
      <w:sz w:val="20"/>
    </w:rPr>
  </w:style>
  <w:style w:type="paragraph" w:styleId="Indice5">
    <w:name w:val="index 5"/>
    <w:basedOn w:val="Normale"/>
    <w:next w:val="Normale"/>
    <w:autoRedefine/>
    <w:semiHidden/>
    <w:pPr>
      <w:ind w:left="1200" w:hanging="240"/>
    </w:pPr>
  </w:style>
  <w:style w:type="paragraph" w:styleId="Indice7">
    <w:name w:val="index 7"/>
    <w:basedOn w:val="Normale"/>
    <w:next w:val="Normale"/>
    <w:autoRedefine/>
    <w:semiHidden/>
    <w:pPr>
      <w:ind w:left="1680" w:hanging="240"/>
    </w:pPr>
  </w:style>
  <w:style w:type="paragraph" w:styleId="Indice8">
    <w:name w:val="index 8"/>
    <w:basedOn w:val="Normale"/>
    <w:next w:val="Normale"/>
    <w:autoRedefine/>
    <w:semiHidden/>
    <w:pPr>
      <w:ind w:left="1920" w:hanging="240"/>
    </w:pPr>
  </w:style>
  <w:style w:type="paragraph" w:styleId="Indice9">
    <w:name w:val="index 9"/>
    <w:basedOn w:val="Normale"/>
    <w:next w:val="Normale"/>
    <w:autoRedefine/>
    <w:semiHidden/>
    <w:pPr>
      <w:ind w:left="2160" w:hanging="240"/>
    </w:pPr>
  </w:style>
  <w:style w:type="paragraph" w:styleId="Elenco">
    <w:name w:val="List"/>
    <w:basedOn w:val="Normale"/>
    <w:pPr>
      <w:ind w:left="283" w:hanging="283"/>
    </w:pPr>
  </w:style>
  <w:style w:type="paragraph" w:styleId="Elenco2">
    <w:name w:val="List 2"/>
    <w:basedOn w:val="Normale"/>
    <w:pPr>
      <w:ind w:left="566" w:hanging="283"/>
    </w:pPr>
  </w:style>
  <w:style w:type="paragraph" w:styleId="Elenco3">
    <w:name w:val="List 3"/>
    <w:basedOn w:val="Normale"/>
    <w:pPr>
      <w:ind w:left="849" w:hanging="283"/>
    </w:pPr>
  </w:style>
  <w:style w:type="paragraph" w:styleId="Elenco4">
    <w:name w:val="List 4"/>
    <w:basedOn w:val="Normale"/>
    <w:pPr>
      <w:ind w:left="1132" w:hanging="283"/>
    </w:pPr>
  </w:style>
  <w:style w:type="paragraph" w:styleId="Elenco5">
    <w:name w:val="List 5"/>
    <w:basedOn w:val="Normale"/>
    <w:pPr>
      <w:ind w:left="1415" w:hanging="283"/>
    </w:pPr>
  </w:style>
  <w:style w:type="paragraph" w:styleId="Puntoelenco">
    <w:name w:val="List Bullet"/>
    <w:basedOn w:val="Normale"/>
    <w:autoRedefine/>
    <w:pPr>
      <w:numPr>
        <w:numId w:val="1"/>
      </w:numPr>
    </w:pPr>
  </w:style>
  <w:style w:type="paragraph" w:styleId="Puntoelenco2">
    <w:name w:val="List Bullet 2"/>
    <w:basedOn w:val="Normale"/>
    <w:autoRedefine/>
    <w:pPr>
      <w:numPr>
        <w:numId w:val="2"/>
      </w:numPr>
    </w:pPr>
  </w:style>
  <w:style w:type="paragraph" w:styleId="Puntoelenco3">
    <w:name w:val="List Bullet 3"/>
    <w:basedOn w:val="Normale"/>
    <w:autoRedefine/>
    <w:pPr>
      <w:numPr>
        <w:numId w:val="3"/>
      </w:numPr>
    </w:pPr>
  </w:style>
  <w:style w:type="paragraph" w:styleId="Puntoelenco4">
    <w:name w:val="List Bullet 4"/>
    <w:basedOn w:val="Normale"/>
    <w:autoRedefine/>
    <w:pPr>
      <w:numPr>
        <w:numId w:val="4"/>
      </w:numPr>
    </w:pPr>
  </w:style>
  <w:style w:type="paragraph" w:styleId="Puntoelenco5">
    <w:name w:val="List Bullet 5"/>
    <w:basedOn w:val="Normale"/>
    <w:autoRedefine/>
    <w:pPr>
      <w:numPr>
        <w:numId w:val="5"/>
      </w:numPr>
    </w:pPr>
  </w:style>
  <w:style w:type="paragraph" w:styleId="Elencocontinua">
    <w:name w:val="List Continue"/>
    <w:basedOn w:val="Normale"/>
    <w:pPr>
      <w:spacing w:after="120"/>
      <w:ind w:left="283"/>
    </w:pPr>
  </w:style>
  <w:style w:type="paragraph" w:styleId="Elencocontinua2">
    <w:name w:val="List Continue 2"/>
    <w:basedOn w:val="Normale"/>
    <w:pPr>
      <w:spacing w:after="120"/>
      <w:ind w:left="566"/>
    </w:pPr>
  </w:style>
  <w:style w:type="paragraph" w:styleId="Elencocontinua3">
    <w:name w:val="List Continue 3"/>
    <w:basedOn w:val="Normale"/>
    <w:pPr>
      <w:spacing w:after="120"/>
      <w:ind w:left="849"/>
    </w:pPr>
  </w:style>
  <w:style w:type="paragraph" w:styleId="Elencocontinua4">
    <w:name w:val="List Continue 4"/>
    <w:basedOn w:val="Normale"/>
    <w:pPr>
      <w:spacing w:after="120"/>
      <w:ind w:left="1132"/>
    </w:pPr>
  </w:style>
  <w:style w:type="paragraph" w:styleId="Elencocontinua5">
    <w:name w:val="List Continue 5"/>
    <w:basedOn w:val="Normale"/>
    <w:pPr>
      <w:spacing w:after="120"/>
      <w:ind w:left="1415"/>
    </w:pPr>
  </w:style>
  <w:style w:type="paragraph" w:styleId="Numeroelenco">
    <w:name w:val="List Number"/>
    <w:basedOn w:val="Normale"/>
    <w:pPr>
      <w:numPr>
        <w:numId w:val="6"/>
      </w:numPr>
    </w:pPr>
  </w:style>
  <w:style w:type="paragraph" w:styleId="Numeroelenco2">
    <w:name w:val="List Number 2"/>
    <w:basedOn w:val="Normale"/>
    <w:pPr>
      <w:numPr>
        <w:numId w:val="7"/>
      </w:numPr>
    </w:pPr>
  </w:style>
  <w:style w:type="paragraph" w:styleId="Numeroelenco3">
    <w:name w:val="List Number 3"/>
    <w:basedOn w:val="Normale"/>
    <w:pPr>
      <w:numPr>
        <w:numId w:val="8"/>
      </w:numPr>
    </w:pPr>
  </w:style>
  <w:style w:type="paragraph" w:styleId="Numeroelenco4">
    <w:name w:val="List Number 4"/>
    <w:basedOn w:val="Normale"/>
    <w:pPr>
      <w:numPr>
        <w:numId w:val="9"/>
      </w:numPr>
    </w:pPr>
  </w:style>
  <w:style w:type="paragraph" w:styleId="Numeroelenco5">
    <w:name w:val="List Number 5"/>
    <w:basedOn w:val="Normale"/>
    <w:pPr>
      <w:numPr>
        <w:numId w:val="10"/>
      </w:numPr>
    </w:pPr>
  </w:style>
  <w:style w:type="paragraph" w:styleId="Tes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/>
    </w:rPr>
  </w:style>
  <w:style w:type="paragraph" w:styleId="Intestazionemessaggio">
    <w:name w:val="Message Header"/>
    <w:basedOn w:val="Normal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</w:rPr>
  </w:style>
  <w:style w:type="paragraph" w:styleId="Intestazionenota">
    <w:name w:val="Note Heading"/>
    <w:basedOn w:val="Normale"/>
    <w:next w:val="Normale"/>
  </w:style>
  <w:style w:type="paragraph" w:styleId="Testonormale">
    <w:name w:val="Plain Text"/>
    <w:basedOn w:val="Normale"/>
    <w:link w:val="TestonormaleCarattere"/>
    <w:rPr>
      <w:rFonts w:ascii="Courier New" w:hAnsi="Courier New"/>
      <w:sz w:val="20"/>
    </w:rPr>
  </w:style>
  <w:style w:type="paragraph" w:styleId="Formuladiapertura">
    <w:name w:val="Salutation"/>
    <w:basedOn w:val="Normale"/>
    <w:next w:val="Normale"/>
  </w:style>
  <w:style w:type="paragraph" w:styleId="Sottotitolo">
    <w:name w:val="Subtitle"/>
    <w:basedOn w:val="Normale"/>
    <w:qFormat/>
    <w:pPr>
      <w:spacing w:after="60"/>
      <w:jc w:val="center"/>
      <w:outlineLvl w:val="1"/>
    </w:pPr>
    <w:rPr>
      <w:rFonts w:ascii="Arial" w:hAnsi="Arial"/>
    </w:rPr>
  </w:style>
  <w:style w:type="paragraph" w:styleId="Indicefonti">
    <w:name w:val="table of authorities"/>
    <w:basedOn w:val="Normale"/>
    <w:next w:val="Normale"/>
    <w:semiHidden/>
    <w:pPr>
      <w:ind w:left="240" w:hanging="240"/>
    </w:pPr>
  </w:style>
  <w:style w:type="paragraph" w:styleId="Indicedellefigure">
    <w:name w:val="table of figures"/>
    <w:basedOn w:val="Normale"/>
    <w:next w:val="Normale"/>
    <w:semiHidden/>
    <w:pPr>
      <w:ind w:left="480" w:hanging="480"/>
    </w:pPr>
  </w:style>
  <w:style w:type="paragraph" w:styleId="Titolo">
    <w:name w:val="Title"/>
    <w:basedOn w:val="Normale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Titoloindicefonti">
    <w:name w:val="toa heading"/>
    <w:basedOn w:val="Normale"/>
    <w:next w:val="Normale"/>
    <w:semiHidden/>
    <w:pPr>
      <w:spacing w:before="120"/>
    </w:pPr>
    <w:rPr>
      <w:rFonts w:ascii="Arial" w:hAnsi="Arial"/>
      <w:b/>
    </w:rPr>
  </w:style>
  <w:style w:type="paragraph" w:styleId="Sommario4">
    <w:name w:val="toc 4"/>
    <w:basedOn w:val="Normale"/>
    <w:next w:val="Normale"/>
    <w:autoRedefine/>
    <w:semiHidden/>
    <w:pPr>
      <w:ind w:left="720"/>
    </w:pPr>
  </w:style>
  <w:style w:type="paragraph" w:styleId="Sommario5">
    <w:name w:val="toc 5"/>
    <w:basedOn w:val="Normale"/>
    <w:next w:val="Normale"/>
    <w:autoRedefine/>
    <w:semiHidden/>
    <w:pPr>
      <w:ind w:left="960"/>
    </w:pPr>
  </w:style>
  <w:style w:type="paragraph" w:styleId="Sommario6">
    <w:name w:val="toc 6"/>
    <w:basedOn w:val="Normale"/>
    <w:next w:val="Normale"/>
    <w:autoRedefine/>
    <w:semiHidden/>
    <w:pPr>
      <w:ind w:left="1200"/>
    </w:pPr>
  </w:style>
  <w:style w:type="paragraph" w:styleId="Sommario7">
    <w:name w:val="toc 7"/>
    <w:basedOn w:val="Normale"/>
    <w:next w:val="Normale"/>
    <w:autoRedefine/>
    <w:semiHidden/>
    <w:pPr>
      <w:ind w:left="1440"/>
    </w:pPr>
  </w:style>
  <w:style w:type="paragraph" w:styleId="Sommario8">
    <w:name w:val="toc 8"/>
    <w:basedOn w:val="Normale"/>
    <w:next w:val="Normale"/>
    <w:autoRedefine/>
    <w:semiHidden/>
    <w:pPr>
      <w:ind w:left="1680"/>
    </w:pPr>
  </w:style>
  <w:style w:type="paragraph" w:styleId="Sommario9">
    <w:name w:val="toc 9"/>
    <w:basedOn w:val="Normale"/>
    <w:next w:val="Normale"/>
    <w:autoRedefine/>
    <w:semiHidden/>
    <w:pPr>
      <w:ind w:left="1920"/>
    </w:pPr>
  </w:style>
  <w:style w:type="paragraph" w:customStyle="1" w:styleId="Rientrocorpodeltesto21">
    <w:name w:val="Rientro corpo del testo 21"/>
    <w:basedOn w:val="Normale"/>
    <w:pPr>
      <w:spacing w:after="0"/>
      <w:ind w:left="360"/>
    </w:pPr>
  </w:style>
  <w:style w:type="paragraph" w:customStyle="1" w:styleId="Rientrocorpodeltesto31">
    <w:name w:val="Rientro corpo del testo 31"/>
    <w:basedOn w:val="Normale"/>
    <w:pPr>
      <w:spacing w:after="0"/>
      <w:ind w:left="426"/>
    </w:pPr>
  </w:style>
  <w:style w:type="character" w:styleId="Collegamentoipertestuale">
    <w:name w:val="Hyperlink"/>
    <w:uiPriority w:val="99"/>
    <w:rPr>
      <w:color w:val="0000FF"/>
      <w:u w:val="single"/>
    </w:rPr>
  </w:style>
  <w:style w:type="paragraph" w:customStyle="1" w:styleId="sche3">
    <w:name w:val="sche_3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lang w:val="en-US"/>
    </w:rPr>
  </w:style>
  <w:style w:type="character" w:styleId="Collegamentovisitato">
    <w:name w:val="FollowedHyperlink"/>
    <w:rPr>
      <w:color w:val="800080"/>
      <w:u w:val="single"/>
    </w:rPr>
  </w:style>
  <w:style w:type="table" w:styleId="Grigliatabella">
    <w:name w:val="Table Grid"/>
    <w:basedOn w:val="Tabellanormale"/>
    <w:rsid w:val="00267783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ile1">
    <w:name w:val="Stile1"/>
    <w:basedOn w:val="Normale"/>
    <w:rsid w:val="00A35795"/>
    <w:pPr>
      <w:spacing w:after="0"/>
      <w:jc w:val="left"/>
    </w:pPr>
    <w:rPr>
      <w:sz w:val="22"/>
      <w:szCs w:val="22"/>
    </w:rPr>
  </w:style>
  <w:style w:type="character" w:customStyle="1" w:styleId="TestonormaleCarattere">
    <w:name w:val="Testo normale Carattere"/>
    <w:link w:val="Testonormale"/>
    <w:rsid w:val="00C74C01"/>
    <w:rPr>
      <w:rFonts w:ascii="Courier New" w:hAnsi="Courier New"/>
      <w:lang w:val="it-IT" w:eastAsia="it-IT" w:bidi="ar-SA"/>
    </w:rPr>
  </w:style>
  <w:style w:type="character" w:customStyle="1" w:styleId="linkneltesto">
    <w:name w:val="link_nel_testo"/>
    <w:rsid w:val="009C550E"/>
    <w:rPr>
      <w:i/>
      <w:iCs/>
    </w:rPr>
  </w:style>
  <w:style w:type="character" w:styleId="Menzione">
    <w:name w:val="Mention"/>
    <w:uiPriority w:val="99"/>
    <w:semiHidden/>
    <w:unhideWhenUsed/>
    <w:rsid w:val="007C707A"/>
    <w:rPr>
      <w:color w:val="2B579A"/>
      <w:shd w:val="clear" w:color="auto" w:fill="E6E6E6"/>
    </w:rPr>
  </w:style>
  <w:style w:type="paragraph" w:customStyle="1" w:styleId="TableParagraph">
    <w:name w:val="Table Paragraph"/>
    <w:basedOn w:val="Normale"/>
    <w:uiPriority w:val="1"/>
    <w:qFormat/>
    <w:rsid w:val="005B7169"/>
    <w:pPr>
      <w:widowControl w:val="0"/>
      <w:autoSpaceDE w:val="0"/>
      <w:autoSpaceDN w:val="0"/>
      <w:adjustRightInd w:val="0"/>
      <w:spacing w:after="0"/>
      <w:jc w:val="left"/>
    </w:pPr>
    <w:rPr>
      <w:szCs w:val="24"/>
    </w:rPr>
  </w:style>
  <w:style w:type="character" w:styleId="Menzionenonrisolta">
    <w:name w:val="Unresolved Mention"/>
    <w:uiPriority w:val="99"/>
    <w:semiHidden/>
    <w:unhideWhenUsed/>
    <w:rsid w:val="00C525C0"/>
    <w:rPr>
      <w:color w:val="808080"/>
      <w:shd w:val="clear" w:color="auto" w:fill="E6E6E6"/>
    </w:rPr>
  </w:style>
  <w:style w:type="paragraph" w:customStyle="1" w:styleId="Standard">
    <w:name w:val="Standard"/>
    <w:rsid w:val="002269A6"/>
    <w:pPr>
      <w:suppressAutoHyphens/>
      <w:autoSpaceDN w:val="0"/>
    </w:pPr>
    <w:rPr>
      <w:kern w:val="3"/>
      <w:sz w:val="24"/>
      <w:szCs w:val="24"/>
      <w:lang w:eastAsia="zh-CN"/>
    </w:rPr>
  </w:style>
  <w:style w:type="paragraph" w:customStyle="1" w:styleId="TESTO">
    <w:name w:val="TESTO"/>
    <w:rsid w:val="002269A6"/>
    <w:pPr>
      <w:widowControl w:val="0"/>
      <w:suppressAutoHyphens/>
      <w:overflowPunct w:val="0"/>
      <w:autoSpaceDE w:val="0"/>
      <w:autoSpaceDN w:val="0"/>
      <w:spacing w:line="264" w:lineRule="atLeast"/>
      <w:ind w:firstLine="454"/>
      <w:jc w:val="both"/>
    </w:pPr>
    <w:rPr>
      <w:rFonts w:ascii="Arial" w:eastAsia="Arial" w:hAnsi="Arial"/>
      <w:color w:val="000000"/>
      <w:kern w:val="3"/>
      <w:sz w:val="22"/>
      <w:lang w:val="en-US" w:eastAsia="zh-CN"/>
    </w:rPr>
  </w:style>
  <w:style w:type="character" w:customStyle="1" w:styleId="Internetlink">
    <w:name w:val="Internet link"/>
    <w:rsid w:val="00F57237"/>
    <w:rPr>
      <w:color w:val="0000FF"/>
      <w:u w:val="single" w:color="000000"/>
    </w:rPr>
  </w:style>
  <w:style w:type="character" w:customStyle="1" w:styleId="StrongEmphasis">
    <w:name w:val="Strong Emphasis"/>
    <w:rsid w:val="00F57237"/>
    <w:rPr>
      <w:b/>
      <w:bCs/>
    </w:rPr>
  </w:style>
  <w:style w:type="numbering" w:customStyle="1" w:styleId="WW8Num33">
    <w:name w:val="WW8Num33"/>
    <w:rsid w:val="00597424"/>
    <w:pPr>
      <w:numPr>
        <w:numId w:val="12"/>
      </w:numPr>
    </w:pPr>
  </w:style>
  <w:style w:type="paragraph" w:styleId="Paragrafoelenco">
    <w:name w:val="List Paragraph"/>
    <w:basedOn w:val="Normale"/>
    <w:uiPriority w:val="34"/>
    <w:qFormat/>
    <w:rsid w:val="00351493"/>
    <w:pPr>
      <w:ind w:left="720"/>
      <w:contextualSpacing/>
    </w:pPr>
  </w:style>
  <w:style w:type="paragraph" w:styleId="Testofumetto">
    <w:name w:val="Balloon Text"/>
    <w:basedOn w:val="Normale"/>
    <w:link w:val="TestofumettoCarattere"/>
    <w:semiHidden/>
    <w:unhideWhenUsed/>
    <w:rsid w:val="00B33CA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semiHidden/>
    <w:rsid w:val="00B33CAE"/>
    <w:rPr>
      <w:rFonts w:ascii="Segoe UI" w:hAnsi="Segoe UI" w:cs="Segoe UI"/>
      <w:sz w:val="18"/>
      <w:szCs w:val="18"/>
    </w:rPr>
  </w:style>
  <w:style w:type="character" w:customStyle="1" w:styleId="MappadocumentoCarattere">
    <w:name w:val="Mappa documento Carattere"/>
    <w:link w:val="Mappadocumento"/>
    <w:semiHidden/>
    <w:rsid w:val="004C1B8B"/>
    <w:rPr>
      <w:rFonts w:ascii="Tahoma" w:hAnsi="Tahoma"/>
      <w:sz w:val="24"/>
      <w:shd w:val="clear" w:color="auto" w:fill="000080"/>
    </w:rPr>
  </w:style>
  <w:style w:type="paragraph" w:customStyle="1" w:styleId="Default">
    <w:name w:val="Default"/>
    <w:rsid w:val="004321ED"/>
    <w:pPr>
      <w:autoSpaceDE w:val="0"/>
      <w:autoSpaceDN w:val="0"/>
      <w:adjustRightInd w:val="0"/>
    </w:pPr>
    <w:rPr>
      <w:rFonts w:ascii="Bahnschrift" w:hAnsi="Bahnschrift" w:cs="Bahnschrift"/>
      <w:color w:val="000000"/>
      <w:sz w:val="24"/>
      <w:szCs w:val="24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039A6"/>
    <w:rPr>
      <w:rFonts w:ascii="Arial" w:hAnsi="Arial"/>
      <w:sz w:val="16"/>
    </w:rPr>
  </w:style>
  <w:style w:type="paragraph" w:styleId="Revisione">
    <w:name w:val="Revision"/>
    <w:hidden/>
    <w:uiPriority w:val="99"/>
    <w:semiHidden/>
    <w:rsid w:val="006C257C"/>
    <w:rPr>
      <w:sz w:val="24"/>
    </w:rPr>
  </w:style>
  <w:style w:type="character" w:customStyle="1" w:styleId="instestofirm">
    <w:name w:val="ins_testo_firm"/>
    <w:basedOn w:val="Carpredefinitoparagrafo"/>
    <w:rsid w:val="00DE0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intercenter.regione.emilia-romagna.it/" TargetMode="External"/><Relationship Id="rId18" Type="http://schemas.openxmlformats.org/officeDocument/2006/relationships/hyperlink" Target="mailto:Stpc.lavoripubblicibeniservizi@postacert.regione.emilia-romagna.it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mailto:Stpc.lavoripubblicibeniservizi@postacert.regione.emilia-romagna.it" TargetMode="External"/><Relationship Id="rId17" Type="http://schemas.openxmlformats.org/officeDocument/2006/relationships/hyperlink" Target="https://piattaformaintercenter.regione.emilia-romagna.i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sitar-er.it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tpc.lavoripubblicibeniservizi@postacert.regione.emilia-romagna.i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wwwservizi.regione.emilia-romagna.it/00ARPCIV_Bandi-Progetti/content/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servizi.regione.emilia-romagna.it/amministrazionetrasparente/ProfiloCommittente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telli_l\Regione%20Emilia-Romagna\APTC%20-%20Appalti%20Lavori%20Pubblici%20-%20Documenti\01%20MODELLI\00%20MODELLI%20REV.2022\VALIDATI\Modello%20bando%20di%20gara%20rev.%207-4-2022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29daef-c0dd-4a31-9a60-db9a8bbd86e3" xsi:nil="true"/>
    <lcf76f155ced4ddcb4097134ff3c332f xmlns="8d8d0aaa-d3ae-4bbb-a328-844dc55f731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2D2815A8E125418A0045482C7D1AE5" ma:contentTypeVersion="30" ma:contentTypeDescription="Creare un nuovo documento." ma:contentTypeScope="" ma:versionID="8e785c9d6ba17bfa5802f24282a6ab8c">
  <xsd:schema xmlns:xsd="http://www.w3.org/2001/XMLSchema" xmlns:xs="http://www.w3.org/2001/XMLSchema" xmlns:p="http://schemas.microsoft.com/office/2006/metadata/properties" xmlns:ns2="8d8d0aaa-d3ae-4bbb-a328-844dc55f731e" xmlns:ns3="5929daef-c0dd-4a31-9a60-db9a8bbd86e3" targetNamespace="http://schemas.microsoft.com/office/2006/metadata/properties" ma:root="true" ma:fieldsID="17f1e19fa433583a714dae0613e9f6d8" ns2:_="" ns3:_="">
    <xsd:import namespace="8d8d0aaa-d3ae-4bbb-a328-844dc55f731e"/>
    <xsd:import namespace="5929daef-c0dd-4a31-9a60-db9a8bbd8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8d0aaa-d3ae-4bbb-a328-844dc55f73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4468606d-3e0e-4e7b-a815-ae4d792ab8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9daef-c0dd-4a31-9a60-db9a8bbd86e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30d58d-5f76-41d8-a21e-36be87feccd8}" ma:internalName="TaxCatchAll" ma:showField="CatchAllData" ma:web="5929daef-c0dd-4a31-9a60-db9a8bbd86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7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375CC3-B1F0-4E07-8BB5-DBFB78594E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1A7790-C53F-4E3E-86FB-8DD9117BD81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A7E4D3-935A-4DCB-8B2D-DA44EE4CA29B}">
  <ds:schemaRefs>
    <ds:schemaRef ds:uri="http://schemas.microsoft.com/office/2006/metadata/properties"/>
    <ds:schemaRef ds:uri="http://schemas.microsoft.com/office/infopath/2007/PartnerControls"/>
    <ds:schemaRef ds:uri="5929daef-c0dd-4a31-9a60-db9a8bbd86e3"/>
    <ds:schemaRef ds:uri="8d8d0aaa-d3ae-4bbb-a328-844dc55f731e"/>
  </ds:schemaRefs>
</ds:datastoreItem>
</file>

<file path=customXml/itemProps4.xml><?xml version="1.0" encoding="utf-8"?>
<ds:datastoreItem xmlns:ds="http://schemas.openxmlformats.org/officeDocument/2006/customXml" ds:itemID="{82646D95-1A1D-46DF-863B-1382A6B6EF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8d0aaa-d3ae-4bbb-a328-844dc55f731e"/>
    <ds:schemaRef ds:uri="5929daef-c0dd-4a31-9a60-db9a8bbd86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Modello bando di gara rev. 7-4-2022.dotx</Template>
  <TotalTime>335</TotalTime>
  <Pages>3</Pages>
  <Words>825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IT/15/97/65620001.W00 (EN)</vt:lpstr>
    </vt:vector>
  </TitlesOfParts>
  <Company> </Company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IT/15/97/65620001.W00 (EN)</dc:title>
  <dc:subject/>
  <dc:creator>Bitelli Lorenza</dc:creator>
  <cp:keywords>NDM2</cp:keywords>
  <dc:description/>
  <cp:lastModifiedBy>Bitelli Lorenza</cp:lastModifiedBy>
  <cp:revision>309</cp:revision>
  <cp:lastPrinted>1900-01-02T02:00:00Z</cp:lastPrinted>
  <dcterms:created xsi:type="dcterms:W3CDTF">2022-04-26T16:44:00Z</dcterms:created>
  <dcterms:modified xsi:type="dcterms:W3CDTF">2022-09-08T15:28:00Z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0x010100332D2815A8E125418A0045482C7D1AE5</vt:lpwstr>
  </property>
  <property fmtid="{D5CDD505-2E9C-101B-9397-08002B2CF9AE}" pid="3" name="MediaServiceImageTags">
    <vt:lpwstr/>
  </property>
</Properties>
</file>